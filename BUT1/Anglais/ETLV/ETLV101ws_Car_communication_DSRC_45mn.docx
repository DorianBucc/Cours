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96ECB0" w14:textId="402FCE1B" w:rsidR="00FA08D0" w:rsidRPr="00F23F75" w:rsidRDefault="00F23F75" w:rsidP="00F23F75">
      <w:pPr>
        <w:spacing w:after="60" w:line="288" w:lineRule="auto"/>
        <w:ind w:firstLine="567"/>
        <w:jc w:val="both"/>
        <w:rPr>
          <w:lang w:val="en-GB"/>
        </w:rPr>
      </w:pPr>
      <w:r w:rsidRPr="00F23F75">
        <w:rPr>
          <w:highlight w:val="yellow"/>
          <w:lang w:val="en-GB"/>
        </w:rPr>
        <w:t>Send to:</w:t>
      </w:r>
      <w:r>
        <w:rPr>
          <w:lang w:val="en-GB"/>
        </w:rPr>
        <w:t xml:space="preserve"> </w:t>
      </w:r>
      <w:hyperlink r:id="rId8" w:history="1">
        <w:r w:rsidRPr="00AF3285">
          <w:rPr>
            <w:rStyle w:val="Lienhypertexte"/>
            <w:rFonts w:ascii="Times New Roman" w:hAnsi="Times New Roman"/>
            <w:lang w:val="en-GB"/>
          </w:rPr>
          <w:t>ingwyn@gmail.com</w:t>
        </w:r>
      </w:hyperlink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FA08D0" w:rsidRPr="000F2AB3">
        <w:rPr>
          <w:b/>
          <w:color w:val="375AAF" w:themeColor="accent4" w:themeShade="BF"/>
          <w:highlight w:val="yellow"/>
          <w:u w:val="single"/>
          <w:lang w:val="en-GB"/>
        </w:rPr>
        <w:t>NAME</w:t>
      </w:r>
      <w:r w:rsidR="0001359F" w:rsidRPr="000F2AB3">
        <w:rPr>
          <w:b/>
          <w:color w:val="375AAF" w:themeColor="accent4" w:themeShade="BF"/>
          <w:highlight w:val="yellow"/>
          <w:u w:val="single"/>
          <w:lang w:val="en-GB"/>
        </w:rPr>
        <w:t>S</w:t>
      </w:r>
      <w:r w:rsidR="00FA08D0" w:rsidRPr="000F2AB3">
        <w:rPr>
          <w:b/>
          <w:color w:val="375AAF" w:themeColor="accent4" w:themeShade="BF"/>
          <w:highlight w:val="yellow"/>
          <w:u w:val="single"/>
          <w:lang w:val="en-GB"/>
        </w:rPr>
        <w:t>:</w:t>
      </w:r>
    </w:p>
    <w:p w14:paraId="2A02D569" w14:textId="4E40B56D" w:rsidR="000F2AB3" w:rsidRPr="0094388C" w:rsidRDefault="000F2AB3" w:rsidP="000F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20" w:line="360" w:lineRule="auto"/>
        <w:jc w:val="center"/>
        <w:rPr>
          <w:b/>
          <w:color w:val="375AAF" w:themeColor="accent4" w:themeShade="BF"/>
          <w:lang w:val="en-GB"/>
        </w:rPr>
      </w:pPr>
      <w:r w:rsidRPr="00F73227">
        <w:rPr>
          <w:b/>
          <w:color w:val="375AAF" w:themeColor="accent4" w:themeShade="BF"/>
          <w:lang w:val="en-GB"/>
        </w:rPr>
        <w:t>I/ Match the equivalents</w:t>
      </w:r>
      <w:r w:rsidR="00F73227">
        <w:rPr>
          <w:b/>
          <w:color w:val="375AAF" w:themeColor="accent4" w:themeShade="BF"/>
          <w:lang w:val="en-GB"/>
        </w:rPr>
        <w:t>, complete the table. You are going to hear all these words in the video.</w:t>
      </w:r>
      <w:r w:rsidRPr="00F73227">
        <w:rPr>
          <w:b/>
          <w:color w:val="375AAF" w:themeColor="accent4" w:themeShade="BF"/>
          <w:lang w:val="en-GB"/>
        </w:rPr>
        <w:t xml:space="preserve">  </w:t>
      </w:r>
    </w:p>
    <w:p w14:paraId="49C1DCD5" w14:textId="77777777" w:rsidR="000F2AB3" w:rsidRDefault="000F2AB3" w:rsidP="000F2AB3">
      <w:pPr>
        <w:tabs>
          <w:tab w:val="left" w:pos="1843"/>
          <w:tab w:val="left" w:pos="3261"/>
          <w:tab w:val="left" w:pos="5954"/>
        </w:tabs>
        <w:spacing w:after="60"/>
        <w:jc w:val="both"/>
        <w:rPr>
          <w:lang w:val="en-US"/>
        </w:rPr>
      </w:pPr>
    </w:p>
    <w:p w14:paraId="2D41C05B" w14:textId="5AA017F7" w:rsidR="000F2AB3" w:rsidRPr="00595A39" w:rsidRDefault="00595A39" w:rsidP="000F2AB3">
      <w:pPr>
        <w:tabs>
          <w:tab w:val="left" w:pos="1843"/>
          <w:tab w:val="left" w:pos="3261"/>
          <w:tab w:val="left" w:pos="5954"/>
        </w:tabs>
        <w:spacing w:after="60"/>
        <w:jc w:val="both"/>
        <w:rPr>
          <w:lang w:val="en-US"/>
        </w:rPr>
      </w:pPr>
      <w:r w:rsidRPr="00595A39">
        <w:rPr>
          <w:lang w:val="en-US"/>
        </w:rPr>
        <w:t>a)</w:t>
      </w:r>
      <w:r>
        <w:rPr>
          <w:lang w:val="en-US"/>
        </w:rPr>
        <w:t xml:space="preserve"> </w:t>
      </w:r>
      <w:r w:rsidR="000F2AB3" w:rsidRPr="00595A39">
        <w:rPr>
          <w:lang w:val="en-US"/>
        </w:rPr>
        <w:t>Dedicated</w:t>
      </w:r>
      <w:r w:rsidR="000F2AB3" w:rsidRPr="00595A39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 w:rsidRPr="00595A39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>
        <w:rPr>
          <w:lang w:val="en-GB"/>
        </w:rPr>
        <w:t xml:space="preserve"> 1</w:t>
      </w:r>
      <w:proofErr w:type="gramStart"/>
      <w:r>
        <w:rPr>
          <w:lang w:val="en-GB"/>
        </w:rPr>
        <w:t xml:space="preserve">) </w:t>
      </w:r>
      <w:r w:rsidR="000F2AB3" w:rsidRPr="00595A39">
        <w:rPr>
          <w:lang w:val="en-US"/>
        </w:rPr>
        <w:t xml:space="preserve"> voyage</w:t>
      </w:r>
      <w:proofErr w:type="gramEnd"/>
      <w:r w:rsidR="000F2AB3" w:rsidRPr="00595A39">
        <w:rPr>
          <w:lang w:val="en-US"/>
        </w:rPr>
        <w:tab/>
      </w:r>
      <w:r>
        <w:rPr>
          <w:lang w:val="en-US"/>
        </w:rPr>
        <w:t xml:space="preserve">h) </w:t>
      </w:r>
      <w:r w:rsidR="000F2AB3" w:rsidRPr="00595A39">
        <w:rPr>
          <w:lang w:val="en-US"/>
        </w:rPr>
        <w:t>Pass on</w:t>
      </w:r>
      <w:r w:rsidR="000F2AB3" w:rsidRPr="00595A39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 w:rsidRPr="00595A39">
        <w:rPr>
          <w:lang w:val="en-US"/>
        </w:rPr>
        <w:tab/>
      </w:r>
      <w:r w:rsidR="000F2AB3" w:rsidRPr="00595A39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 w:rsidRPr="00595A39">
        <w:rPr>
          <w:lang w:val="en-US"/>
        </w:rPr>
        <w:t xml:space="preserve"> </w:t>
      </w:r>
      <w:r>
        <w:rPr>
          <w:lang w:val="en-US"/>
        </w:rPr>
        <w:t xml:space="preserve">8) </w:t>
      </w:r>
      <w:proofErr w:type="spellStart"/>
      <w:r w:rsidR="000F2AB3" w:rsidRPr="00595A39">
        <w:rPr>
          <w:lang w:val="en-US"/>
        </w:rPr>
        <w:t>mener</w:t>
      </w:r>
      <w:proofErr w:type="spellEnd"/>
    </w:p>
    <w:p w14:paraId="4E7D28E4" w14:textId="4AC444EF" w:rsidR="000F2AB3" w:rsidRPr="001F5843" w:rsidRDefault="00595A39" w:rsidP="000F2AB3">
      <w:pPr>
        <w:tabs>
          <w:tab w:val="left" w:pos="1843"/>
          <w:tab w:val="left" w:pos="3261"/>
          <w:tab w:val="left" w:pos="5954"/>
        </w:tabs>
        <w:spacing w:after="60"/>
        <w:jc w:val="both"/>
      </w:pPr>
      <w:r w:rsidRPr="001F5843">
        <w:t xml:space="preserve">b) </w:t>
      </w:r>
      <w:r w:rsidR="000F2AB3" w:rsidRPr="001F5843">
        <w:t>Range</w:t>
      </w:r>
      <w:r w:rsidR="000F2AB3" w:rsidRPr="001F5843">
        <w:tab/>
      </w:r>
      <w:r w:rsidR="000F2AB3" w:rsidRPr="003A0656">
        <w:rPr>
          <w:lang w:val="en-GB"/>
        </w:rPr>
        <w:sym w:font="Symbol" w:char="F0B7"/>
      </w:r>
      <w:r w:rsidR="000F2AB3" w:rsidRPr="001F5843">
        <w:tab/>
      </w:r>
      <w:r w:rsidR="000F2AB3" w:rsidRPr="003A0656">
        <w:rPr>
          <w:lang w:val="en-GB"/>
        </w:rPr>
        <w:sym w:font="Symbol" w:char="F0B7"/>
      </w:r>
      <w:r w:rsidRPr="001F5843">
        <w:t xml:space="preserve"> 2) </w:t>
      </w:r>
      <w:r w:rsidR="000F2AB3" w:rsidRPr="001F5843">
        <w:t xml:space="preserve"> aire de repos</w:t>
      </w:r>
      <w:r w:rsidR="000F2AB3" w:rsidRPr="001F5843">
        <w:tab/>
      </w:r>
      <w:r w:rsidRPr="001F5843">
        <w:t xml:space="preserve">i) </w:t>
      </w:r>
      <w:r w:rsidR="000F2AB3" w:rsidRPr="001F5843">
        <w:t>Relevant</w:t>
      </w:r>
      <w:r w:rsidR="000F2AB3" w:rsidRPr="001F5843">
        <w:tab/>
      </w:r>
      <w:r w:rsidR="000F2AB3" w:rsidRPr="003A0656">
        <w:rPr>
          <w:lang w:val="en-GB"/>
        </w:rPr>
        <w:sym w:font="Symbol" w:char="F0B7"/>
      </w:r>
      <w:r w:rsidR="000F2AB3" w:rsidRPr="001F5843">
        <w:tab/>
      </w:r>
      <w:r w:rsidR="000F2AB3" w:rsidRPr="001F5843">
        <w:tab/>
      </w:r>
      <w:r w:rsidR="000F2AB3" w:rsidRPr="003A0656">
        <w:rPr>
          <w:lang w:val="en-GB"/>
        </w:rPr>
        <w:sym w:font="Symbol" w:char="F0B7"/>
      </w:r>
      <w:r w:rsidR="000F2AB3" w:rsidRPr="001F5843">
        <w:t xml:space="preserve"> </w:t>
      </w:r>
      <w:r w:rsidRPr="001F5843">
        <w:t xml:space="preserve">9) </w:t>
      </w:r>
      <w:r w:rsidR="000F2AB3" w:rsidRPr="001F5843">
        <w:t>Prévenir / signaler</w:t>
      </w:r>
    </w:p>
    <w:p w14:paraId="329697C2" w14:textId="159B3391" w:rsidR="000F2AB3" w:rsidRPr="003A0656" w:rsidRDefault="00595A39" w:rsidP="000F2AB3">
      <w:pPr>
        <w:tabs>
          <w:tab w:val="left" w:pos="1843"/>
          <w:tab w:val="left" w:pos="3261"/>
          <w:tab w:val="left" w:pos="5954"/>
        </w:tabs>
        <w:spacing w:after="60"/>
        <w:jc w:val="both"/>
      </w:pPr>
      <w:r w:rsidRPr="001F5843">
        <w:t>c</w:t>
      </w:r>
      <w:r>
        <w:t xml:space="preserve">) </w:t>
      </w:r>
      <w:r w:rsidR="000F2AB3" w:rsidRPr="003A0656">
        <w:t>Relay race</w:t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Pr="00595A39">
        <w:t xml:space="preserve"> 3</w:t>
      </w:r>
      <w:proofErr w:type="gramStart"/>
      <w:r w:rsidRPr="00595A39">
        <w:t xml:space="preserve">) </w:t>
      </w:r>
      <w:r w:rsidR="000F2AB3" w:rsidRPr="003A0656">
        <w:t xml:space="preserve"> ordinateur</w:t>
      </w:r>
      <w:proofErr w:type="gramEnd"/>
      <w:r w:rsidR="000F2AB3" w:rsidRPr="003A0656">
        <w:t xml:space="preserve"> portable</w:t>
      </w:r>
      <w:r w:rsidR="000F2AB3">
        <w:tab/>
      </w:r>
      <w:r>
        <w:t xml:space="preserve">j) </w:t>
      </w:r>
      <w:r w:rsidR="000F2AB3" w:rsidRPr="003A0656">
        <w:t>Signal</w:t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 w:rsidRPr="003A0656">
        <w:tab/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 w:rsidRPr="003A0656">
        <w:t xml:space="preserve"> </w:t>
      </w:r>
      <w:r>
        <w:t xml:space="preserve">10) </w:t>
      </w:r>
      <w:r w:rsidR="000F2AB3" w:rsidRPr="003A0656">
        <w:t>rencontrer</w:t>
      </w:r>
    </w:p>
    <w:p w14:paraId="5648BAA7" w14:textId="43E5FBBE" w:rsidR="000F2AB3" w:rsidRPr="003A0656" w:rsidRDefault="00D4593A" w:rsidP="000F2AB3">
      <w:pPr>
        <w:tabs>
          <w:tab w:val="left" w:pos="1843"/>
          <w:tab w:val="left" w:pos="3261"/>
          <w:tab w:val="left" w:pos="5954"/>
        </w:tabs>
        <w:spacing w:after="60"/>
        <w:jc w:val="both"/>
      </w:pPr>
      <w:r>
        <w:t>d</w:t>
      </w:r>
      <w:r w:rsidR="00595A39">
        <w:t xml:space="preserve">) </w:t>
      </w:r>
      <w:r w:rsidR="000F2AB3" w:rsidRPr="003A0656">
        <w:t>Laptop</w:t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>
        <w:tab/>
      </w:r>
      <w:r w:rsidR="000F2AB3" w:rsidRPr="003A0656">
        <w:rPr>
          <w:lang w:val="en-GB"/>
        </w:rPr>
        <w:sym w:font="Symbol" w:char="F0B7"/>
      </w:r>
      <w:r w:rsidR="000F2AB3" w:rsidRPr="003A0656">
        <w:t xml:space="preserve"> </w:t>
      </w:r>
      <w:r w:rsidR="00595A39">
        <w:t xml:space="preserve">4) </w:t>
      </w:r>
      <w:r w:rsidR="000F2AB3" w:rsidRPr="003A0656">
        <w:t xml:space="preserve">course de relais </w:t>
      </w:r>
      <w:r w:rsidR="000F2AB3">
        <w:tab/>
      </w:r>
      <w:r w:rsidR="00595A39">
        <w:t xml:space="preserve">k) </w:t>
      </w:r>
      <w:r w:rsidR="000F2AB3" w:rsidRPr="003A0656">
        <w:t xml:space="preserve">Lead </w:t>
      </w:r>
      <w:r w:rsidR="000F2AB3">
        <w:tab/>
      </w:r>
      <w:r w:rsidR="000F2AB3" w:rsidRPr="003A0656">
        <w:rPr>
          <w:lang w:val="en-GB"/>
        </w:rPr>
        <w:sym w:font="Symbol" w:char="F0B7"/>
      </w:r>
      <w:r w:rsidR="000F2AB3" w:rsidRPr="003A0656">
        <w:tab/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 w:rsidRPr="003A0656">
        <w:t xml:space="preserve"> </w:t>
      </w:r>
      <w:r w:rsidR="00595A39">
        <w:t xml:space="preserve">11) </w:t>
      </w:r>
      <w:r w:rsidR="000F2AB3" w:rsidRPr="003A0656">
        <w:t>Améliorer</w:t>
      </w:r>
    </w:p>
    <w:p w14:paraId="3F2D75F4" w14:textId="2F477E5A" w:rsidR="000F2AB3" w:rsidRPr="003A0656" w:rsidRDefault="00595A39" w:rsidP="000F2AB3">
      <w:pPr>
        <w:tabs>
          <w:tab w:val="left" w:pos="1843"/>
          <w:tab w:val="left" w:pos="3261"/>
          <w:tab w:val="left" w:pos="5954"/>
        </w:tabs>
        <w:spacing w:after="60"/>
        <w:jc w:val="both"/>
      </w:pPr>
      <w:r>
        <w:t xml:space="preserve">e) </w:t>
      </w:r>
      <w:r w:rsidR="000F2AB3" w:rsidRPr="003A0656">
        <w:t>Spread</w:t>
      </w:r>
      <w:r w:rsidR="000F2AB3" w:rsidRPr="003A0656">
        <w:tab/>
      </w:r>
      <w:r w:rsidR="000F2AB3" w:rsidRPr="003A0656">
        <w:rPr>
          <w:lang w:val="en-GB"/>
        </w:rPr>
        <w:sym w:font="Symbol" w:char="F0B7"/>
      </w:r>
      <w:r w:rsidR="000F2AB3">
        <w:tab/>
      </w:r>
      <w:r w:rsidR="000F2AB3" w:rsidRPr="003A0656">
        <w:rPr>
          <w:lang w:val="en-GB"/>
        </w:rPr>
        <w:sym w:font="Symbol" w:char="F0B7"/>
      </w:r>
      <w:r w:rsidR="000F2AB3" w:rsidRPr="003A0656">
        <w:t xml:space="preserve"> </w:t>
      </w:r>
      <w:r>
        <w:t xml:space="preserve">5) </w:t>
      </w:r>
      <w:r w:rsidR="000F2AB3" w:rsidRPr="003A0656">
        <w:t>automatique / dédié</w:t>
      </w:r>
      <w:r w:rsidR="000F2AB3" w:rsidRPr="003A0656">
        <w:tab/>
      </w:r>
      <w:r>
        <w:t xml:space="preserve">l) </w:t>
      </w:r>
      <w:proofErr w:type="spellStart"/>
      <w:r>
        <w:t>Encounter</w:t>
      </w:r>
      <w:proofErr w:type="spellEnd"/>
      <w:r>
        <w:t xml:space="preserve"> </w:t>
      </w:r>
      <w:r w:rsidR="000F2AB3" w:rsidRPr="003A0656">
        <w:rPr>
          <w:lang w:val="en-GB"/>
        </w:rPr>
        <w:sym w:font="Symbol" w:char="F0B7"/>
      </w:r>
      <w:r w:rsidR="000F2AB3" w:rsidRPr="003A0656">
        <w:tab/>
      </w:r>
      <w:r>
        <w:tab/>
      </w:r>
      <w:r w:rsidR="000F2AB3" w:rsidRPr="003A0656">
        <w:rPr>
          <w:lang w:val="en-GB"/>
        </w:rPr>
        <w:sym w:font="Symbol" w:char="F0B7"/>
      </w:r>
      <w:r w:rsidR="000F2AB3" w:rsidRPr="003A0656">
        <w:t xml:space="preserve"> </w:t>
      </w:r>
      <w:r>
        <w:t xml:space="preserve">12) </w:t>
      </w:r>
      <w:r w:rsidR="000F2AB3" w:rsidRPr="003A0656">
        <w:t>faire passer</w:t>
      </w:r>
    </w:p>
    <w:p w14:paraId="4E12F0F3" w14:textId="64C71E08" w:rsidR="000F2AB3" w:rsidRPr="003A0656" w:rsidRDefault="00595A39" w:rsidP="000F2AB3">
      <w:pPr>
        <w:tabs>
          <w:tab w:val="left" w:pos="1843"/>
          <w:tab w:val="left" w:pos="3261"/>
          <w:tab w:val="left" w:pos="5954"/>
        </w:tabs>
        <w:spacing w:after="60"/>
        <w:jc w:val="both"/>
        <w:rPr>
          <w:lang w:val="en-US"/>
        </w:rPr>
      </w:pPr>
      <w:r w:rsidRPr="00595A39">
        <w:rPr>
          <w:lang w:val="en-US"/>
        </w:rPr>
        <w:t xml:space="preserve">f) </w:t>
      </w:r>
      <w:r w:rsidR="000F2AB3" w:rsidRPr="003A0656">
        <w:rPr>
          <w:lang w:val="en-US"/>
        </w:rPr>
        <w:t>Journey</w:t>
      </w:r>
      <w:r w:rsidR="000F2AB3" w:rsidRPr="003A0656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 w:rsidRPr="003A0656">
        <w:rPr>
          <w:lang w:val="en-US"/>
        </w:rPr>
        <w:t xml:space="preserve"> </w:t>
      </w:r>
      <w:r>
        <w:rPr>
          <w:lang w:val="en-US"/>
        </w:rPr>
        <w:t xml:space="preserve">6) </w:t>
      </w:r>
      <w:r w:rsidR="000F2AB3" w:rsidRPr="00A75748">
        <w:rPr>
          <w:lang w:val="en-US"/>
        </w:rPr>
        <w:t>diffuser</w:t>
      </w:r>
      <w:r w:rsidR="000F2AB3">
        <w:rPr>
          <w:lang w:val="en-US"/>
        </w:rPr>
        <w:tab/>
      </w:r>
      <w:r>
        <w:rPr>
          <w:lang w:val="en-US"/>
        </w:rPr>
        <w:t>m) Improve</w:t>
      </w:r>
      <w:r w:rsidR="000F2AB3" w:rsidRPr="003A0656">
        <w:rPr>
          <w:lang w:val="en-GB"/>
        </w:rPr>
        <w:sym w:font="Symbol" w:char="F0B7"/>
      </w:r>
      <w:r w:rsidR="000F2AB3" w:rsidRPr="003A0656">
        <w:rPr>
          <w:lang w:val="en-US"/>
        </w:rPr>
        <w:tab/>
      </w:r>
      <w:r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 w:rsidR="000F2AB3" w:rsidRPr="003A0656">
        <w:rPr>
          <w:lang w:val="en-US"/>
        </w:rPr>
        <w:t xml:space="preserve"> </w:t>
      </w:r>
      <w:r>
        <w:rPr>
          <w:lang w:val="en-US"/>
        </w:rPr>
        <w:t xml:space="preserve">13) </w:t>
      </w:r>
      <w:r w:rsidR="000F2AB3" w:rsidRPr="003A0656">
        <w:rPr>
          <w:lang w:val="en-US"/>
        </w:rPr>
        <w:t>pertinent</w:t>
      </w:r>
    </w:p>
    <w:p w14:paraId="47B275EA" w14:textId="14E4750D" w:rsidR="000F2AB3" w:rsidRDefault="00595A39" w:rsidP="000F2AB3">
      <w:pPr>
        <w:tabs>
          <w:tab w:val="left" w:pos="1843"/>
          <w:tab w:val="left" w:pos="3261"/>
        </w:tabs>
        <w:spacing w:after="60"/>
        <w:jc w:val="both"/>
        <w:rPr>
          <w:lang w:val="en-US"/>
        </w:rPr>
      </w:pPr>
      <w:r>
        <w:rPr>
          <w:lang w:val="en-US"/>
        </w:rPr>
        <w:t xml:space="preserve">g) </w:t>
      </w:r>
      <w:r w:rsidR="000F2AB3" w:rsidRPr="003A0656">
        <w:rPr>
          <w:lang w:val="en-US"/>
        </w:rPr>
        <w:t xml:space="preserve">Roadside station </w:t>
      </w:r>
      <w:r w:rsidR="000F2AB3" w:rsidRPr="003A0656">
        <w:rPr>
          <w:lang w:val="en-US"/>
        </w:rPr>
        <w:tab/>
      </w:r>
      <w:r w:rsidR="000F2AB3" w:rsidRPr="003A0656">
        <w:rPr>
          <w:lang w:val="en-GB"/>
        </w:rPr>
        <w:sym w:font="Symbol" w:char="F0B7"/>
      </w:r>
      <w:r>
        <w:rPr>
          <w:lang w:val="en-US"/>
        </w:rPr>
        <w:t xml:space="preserve"> 7</w:t>
      </w:r>
      <w:proofErr w:type="gramStart"/>
      <w:r>
        <w:rPr>
          <w:lang w:val="en-US"/>
        </w:rPr>
        <w:t xml:space="preserve">) </w:t>
      </w:r>
      <w:r w:rsidR="000F2AB3" w:rsidRPr="003A0656">
        <w:rPr>
          <w:lang w:val="en-US"/>
        </w:rPr>
        <w:t xml:space="preserve"> </w:t>
      </w:r>
      <w:proofErr w:type="spellStart"/>
      <w:r w:rsidR="000F2AB3" w:rsidRPr="003A0656">
        <w:rPr>
          <w:lang w:val="en-US"/>
        </w:rPr>
        <w:t>portée</w:t>
      </w:r>
      <w:proofErr w:type="spellEnd"/>
      <w:proofErr w:type="gramEnd"/>
      <w:r w:rsidR="000F2AB3" w:rsidRPr="003A0656">
        <w:rPr>
          <w:lang w:val="en-US"/>
        </w:rPr>
        <w:t xml:space="preserve"> / rayon </w:t>
      </w:r>
      <w:proofErr w:type="spellStart"/>
      <w:r w:rsidR="000F2AB3" w:rsidRPr="003A0656">
        <w:rPr>
          <w:lang w:val="en-US"/>
        </w:rPr>
        <w:t>d’action</w:t>
      </w:r>
      <w:proofErr w:type="spellEnd"/>
    </w:p>
    <w:p w14:paraId="24627178" w14:textId="77777777" w:rsidR="000F2AB3" w:rsidRDefault="000F2AB3" w:rsidP="000F2AB3">
      <w:pPr>
        <w:tabs>
          <w:tab w:val="left" w:pos="1843"/>
          <w:tab w:val="left" w:pos="3261"/>
        </w:tabs>
        <w:spacing w:after="60"/>
        <w:jc w:val="both"/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5"/>
        <w:gridCol w:w="1075"/>
        <w:gridCol w:w="1075"/>
        <w:gridCol w:w="1076"/>
        <w:gridCol w:w="1076"/>
        <w:gridCol w:w="1076"/>
        <w:gridCol w:w="1076"/>
        <w:gridCol w:w="1078"/>
        <w:gridCol w:w="1079"/>
        <w:gridCol w:w="1076"/>
      </w:tblGrid>
      <w:tr w:rsidR="00CD3939" w14:paraId="130AB50A" w14:textId="77777777" w:rsidTr="00CD3939">
        <w:tc>
          <w:tcPr>
            <w:tcW w:w="1091" w:type="dxa"/>
          </w:tcPr>
          <w:p w14:paraId="73D1D3E2" w14:textId="127869B2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91" w:type="dxa"/>
          </w:tcPr>
          <w:p w14:paraId="53BA80CF" w14:textId="11447E80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91" w:type="dxa"/>
          </w:tcPr>
          <w:p w14:paraId="34EC5AD8" w14:textId="515EE5FC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91" w:type="dxa"/>
          </w:tcPr>
          <w:p w14:paraId="6A65DB8B" w14:textId="4F62067D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091" w:type="dxa"/>
          </w:tcPr>
          <w:p w14:paraId="60A463D9" w14:textId="50B0AFD4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91" w:type="dxa"/>
          </w:tcPr>
          <w:p w14:paraId="1D975B71" w14:textId="77EE62C7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091" w:type="dxa"/>
          </w:tcPr>
          <w:p w14:paraId="529BCF33" w14:textId="1A50E20B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091" w:type="dxa"/>
          </w:tcPr>
          <w:p w14:paraId="3E68A681" w14:textId="107088EA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092" w:type="dxa"/>
          </w:tcPr>
          <w:p w14:paraId="4FC86792" w14:textId="08E3F0BF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092" w:type="dxa"/>
          </w:tcPr>
          <w:p w14:paraId="563A3B88" w14:textId="6ED78634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</w:tr>
      <w:tr w:rsidR="00CD3939" w14:paraId="0F1B2FBC" w14:textId="77777777" w:rsidTr="00CD3939">
        <w:tc>
          <w:tcPr>
            <w:tcW w:w="1091" w:type="dxa"/>
          </w:tcPr>
          <w:p w14:paraId="1CCFF1F0" w14:textId="10F3758E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91" w:type="dxa"/>
          </w:tcPr>
          <w:p w14:paraId="70814B97" w14:textId="4CB608AA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91" w:type="dxa"/>
          </w:tcPr>
          <w:p w14:paraId="2B3DE408" w14:textId="79B3D329" w:rsidR="00CD3939" w:rsidRDefault="00D4593A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91" w:type="dxa"/>
          </w:tcPr>
          <w:p w14:paraId="0061CA45" w14:textId="68F77E44" w:rsidR="00CD3939" w:rsidRDefault="00D4593A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91" w:type="dxa"/>
          </w:tcPr>
          <w:p w14:paraId="429977DB" w14:textId="66F17E62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91" w:type="dxa"/>
          </w:tcPr>
          <w:p w14:paraId="1497EEA5" w14:textId="5E0B1217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91" w:type="dxa"/>
          </w:tcPr>
          <w:p w14:paraId="23AAE8E4" w14:textId="75306E79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91" w:type="dxa"/>
          </w:tcPr>
          <w:p w14:paraId="6EB5281A" w14:textId="75337D9C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92" w:type="dxa"/>
          </w:tcPr>
          <w:p w14:paraId="36D04CE8" w14:textId="2FF01058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092" w:type="dxa"/>
          </w:tcPr>
          <w:p w14:paraId="702323A4" w14:textId="27AFDAA2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0B179515" w14:textId="77777777" w:rsidR="00CD3939" w:rsidRDefault="00CD3939" w:rsidP="00CD3939">
      <w:pPr>
        <w:tabs>
          <w:tab w:val="left" w:pos="1843"/>
          <w:tab w:val="left" w:pos="3261"/>
        </w:tabs>
        <w:spacing w:after="60"/>
        <w:jc w:val="center"/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1"/>
        <w:gridCol w:w="1134"/>
        <w:gridCol w:w="992"/>
      </w:tblGrid>
      <w:tr w:rsidR="00CD3939" w14:paraId="4EA58A31" w14:textId="77777777" w:rsidTr="00CD3939">
        <w:tc>
          <w:tcPr>
            <w:tcW w:w="1101" w:type="dxa"/>
          </w:tcPr>
          <w:p w14:paraId="00637A95" w14:textId="262B87F3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134" w:type="dxa"/>
          </w:tcPr>
          <w:p w14:paraId="03625603" w14:textId="1C12CFAC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992" w:type="dxa"/>
          </w:tcPr>
          <w:p w14:paraId="6E8A6730" w14:textId="104B41EB" w:rsidR="00CD3939" w:rsidRDefault="00287F3D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</w:tr>
      <w:tr w:rsidR="00CD3939" w14:paraId="27B37286" w14:textId="77777777" w:rsidTr="00CD3939">
        <w:tc>
          <w:tcPr>
            <w:tcW w:w="1101" w:type="dxa"/>
          </w:tcPr>
          <w:p w14:paraId="3FB3671F" w14:textId="20634A73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34" w:type="dxa"/>
          </w:tcPr>
          <w:p w14:paraId="6087EAA0" w14:textId="1C2BF033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92" w:type="dxa"/>
          </w:tcPr>
          <w:p w14:paraId="5940D836" w14:textId="5CAAA6DF" w:rsidR="00CD3939" w:rsidRDefault="007D5036" w:rsidP="00CD3939">
            <w:pPr>
              <w:tabs>
                <w:tab w:val="left" w:pos="1843"/>
                <w:tab w:val="left" w:pos="3261"/>
              </w:tabs>
              <w:spacing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2102FB2B" w14:textId="77777777" w:rsidR="00CD3939" w:rsidRDefault="00CD3939" w:rsidP="000F2AB3">
      <w:pPr>
        <w:tabs>
          <w:tab w:val="left" w:pos="1843"/>
          <w:tab w:val="left" w:pos="3261"/>
        </w:tabs>
        <w:spacing w:after="60"/>
        <w:jc w:val="both"/>
        <w:rPr>
          <w:lang w:val="en-US"/>
        </w:rPr>
      </w:pPr>
    </w:p>
    <w:p w14:paraId="6FA7CBCD" w14:textId="50591C4C" w:rsidR="000F2AB3" w:rsidRPr="0094388C" w:rsidRDefault="000F2AB3" w:rsidP="000F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20" w:line="360" w:lineRule="auto"/>
        <w:jc w:val="center"/>
        <w:rPr>
          <w:b/>
          <w:color w:val="375AAF" w:themeColor="accent4" w:themeShade="BF"/>
          <w:lang w:val="en-GB"/>
        </w:rPr>
      </w:pPr>
      <w:r w:rsidRPr="00F73227">
        <w:rPr>
          <w:b/>
          <w:color w:val="375AAF" w:themeColor="accent4" w:themeShade="BF"/>
          <w:lang w:val="en-GB"/>
        </w:rPr>
        <w:t>II/ Listen to the video (from 0.00 to 1.12) and fill the blanks</w:t>
      </w:r>
      <w:r w:rsidR="00F73227">
        <w:rPr>
          <w:b/>
          <w:color w:val="375AAF" w:themeColor="accent4" w:themeShade="BF"/>
          <w:lang w:val="en-GB"/>
        </w:rPr>
        <w:t xml:space="preserve"> </w:t>
      </w:r>
      <w:proofErr w:type="gramStart"/>
      <w:r w:rsidR="00F73227">
        <w:rPr>
          <w:b/>
          <w:color w:val="375AAF" w:themeColor="accent4" w:themeShade="BF"/>
          <w:lang w:val="en-GB"/>
        </w:rPr>
        <w:t>( Most</w:t>
      </w:r>
      <w:proofErr w:type="gramEnd"/>
      <w:r w:rsidR="00F73227">
        <w:rPr>
          <w:b/>
          <w:color w:val="375AAF" w:themeColor="accent4" w:themeShade="BF"/>
          <w:lang w:val="en-GB"/>
        </w:rPr>
        <w:t xml:space="preserve"> of the words appeared in the list above)</w:t>
      </w:r>
      <w:r w:rsidRPr="00F73227">
        <w:rPr>
          <w:b/>
          <w:color w:val="375AAF" w:themeColor="accent4" w:themeShade="BF"/>
          <w:lang w:val="en-GB"/>
        </w:rPr>
        <w:t xml:space="preserve">  </w:t>
      </w:r>
    </w:p>
    <w:p w14:paraId="1342750E" w14:textId="77777777" w:rsidR="000F2AB3" w:rsidRPr="000F2AB3" w:rsidRDefault="000F2AB3" w:rsidP="000F2AB3">
      <w:pPr>
        <w:spacing w:after="60" w:line="288" w:lineRule="auto"/>
        <w:ind w:firstLine="567"/>
        <w:jc w:val="both"/>
        <w:rPr>
          <w:b/>
          <w:color w:val="FF0000"/>
          <w:lang w:val="en-GB"/>
        </w:rPr>
      </w:pPr>
      <w:r w:rsidRPr="000F2AB3">
        <w:rPr>
          <w:b/>
          <w:color w:val="FF0000"/>
          <w:lang w:val="en-GB"/>
        </w:rPr>
        <w:t>WRITE YOUR ANSWERS IN RED!!!</w:t>
      </w:r>
    </w:p>
    <w:p w14:paraId="77915E0B" w14:textId="700BE562" w:rsidR="000F2AB3" w:rsidRPr="0078400B" w:rsidRDefault="000F2AB3" w:rsidP="000F2AB3">
      <w:pPr>
        <w:spacing w:after="60" w:line="288" w:lineRule="auto"/>
        <w:ind w:firstLine="567"/>
        <w:jc w:val="both"/>
        <w:rPr>
          <w:lang w:val="en-GB"/>
        </w:rPr>
      </w:pPr>
      <w:r w:rsidRPr="0078400B">
        <w:rPr>
          <w:lang w:val="en-GB"/>
        </w:rPr>
        <w:t>Seven big car _</w:t>
      </w:r>
      <w:r w:rsidR="00DC6AF7">
        <w:rPr>
          <w:lang w:val="en-GB"/>
        </w:rPr>
        <w:t>manufacture</w:t>
      </w:r>
      <w:r w:rsidRPr="0078400B">
        <w:rPr>
          <w:lang w:val="en-GB"/>
        </w:rPr>
        <w:t>_ are working to _</w:t>
      </w:r>
      <w:r w:rsidR="006A16DE">
        <w:rPr>
          <w:lang w:val="en-GB"/>
        </w:rPr>
        <w:t>improve</w:t>
      </w:r>
      <w:r w:rsidRPr="0078400B">
        <w:rPr>
          <w:lang w:val="en-GB"/>
        </w:rPr>
        <w:t>_ vehicle to vehicle c</w:t>
      </w:r>
      <w:r w:rsidR="004803B1">
        <w:rPr>
          <w:lang w:val="en-GB"/>
        </w:rPr>
        <w:t>ommunication technology with _</w:t>
      </w:r>
      <w:r w:rsidR="006A16DE">
        <w:rPr>
          <w:lang w:val="en-GB"/>
        </w:rPr>
        <w:t>dedicated</w:t>
      </w:r>
      <w:r w:rsidR="004803B1">
        <w:rPr>
          <w:lang w:val="en-GB"/>
        </w:rPr>
        <w:t xml:space="preserve">_ </w:t>
      </w:r>
      <w:r w:rsidRPr="0078400B">
        <w:rPr>
          <w:lang w:val="en-GB"/>
        </w:rPr>
        <w:t>short range communication</w:t>
      </w:r>
      <w:r>
        <w:rPr>
          <w:lang w:val="en-GB"/>
        </w:rPr>
        <w:t>s</w:t>
      </w:r>
      <w:r w:rsidRPr="0078400B">
        <w:rPr>
          <w:lang w:val="en-GB"/>
        </w:rPr>
        <w:t xml:space="preserve"> or </w:t>
      </w:r>
      <w:r w:rsidRPr="0078400B">
        <w:rPr>
          <w:caps/>
          <w:lang w:val="en-GB"/>
        </w:rPr>
        <w:t>dsrc</w:t>
      </w:r>
      <w:r w:rsidRPr="0078400B">
        <w:rPr>
          <w:lang w:val="en-GB"/>
        </w:rPr>
        <w:t>. This technology makes real time communicatio</w:t>
      </w:r>
      <w:r w:rsidR="004803B1">
        <w:rPr>
          <w:lang w:val="en-GB"/>
        </w:rPr>
        <w:t>n possible between a car and _</w:t>
      </w:r>
      <w:r w:rsidR="00742275">
        <w:rPr>
          <w:lang w:val="en-GB"/>
        </w:rPr>
        <w:t>Roadside station</w:t>
      </w:r>
      <w:r w:rsidR="004803B1">
        <w:rPr>
          <w:lang w:val="en-GB"/>
        </w:rPr>
        <w:t>_</w:t>
      </w:r>
      <w:r w:rsidRPr="0078400B">
        <w:rPr>
          <w:lang w:val="en-GB"/>
        </w:rPr>
        <w:t xml:space="preserve"> and from one vehicle to ano</w:t>
      </w:r>
      <w:r w:rsidR="004803B1">
        <w:rPr>
          <w:lang w:val="en-GB"/>
        </w:rPr>
        <w:t>ther. For example, if a car _</w:t>
      </w:r>
      <w:r w:rsidR="00C04183">
        <w:rPr>
          <w:lang w:val="en-GB"/>
        </w:rPr>
        <w:t xml:space="preserve">Encounters </w:t>
      </w:r>
      <w:proofErr w:type="gramStart"/>
      <w:r w:rsidR="004803B1">
        <w:rPr>
          <w:lang w:val="en-GB"/>
        </w:rPr>
        <w:t xml:space="preserve">_ </w:t>
      </w:r>
      <w:r w:rsidRPr="0078400B">
        <w:rPr>
          <w:lang w:val="en-GB"/>
        </w:rPr>
        <w:t xml:space="preserve"> a</w:t>
      </w:r>
      <w:proofErr w:type="gramEnd"/>
      <w:r w:rsidRPr="0078400B">
        <w:rPr>
          <w:lang w:val="en-GB"/>
        </w:rPr>
        <w:t xml:space="preserve"> critical situation it can pass the _</w:t>
      </w:r>
      <w:r w:rsidR="00B31014" w:rsidRPr="00B31014">
        <w:t xml:space="preserve"> </w:t>
      </w:r>
      <w:r w:rsidR="00B31014" w:rsidRPr="001F5843">
        <w:t>Relevant</w:t>
      </w:r>
      <w:r w:rsidR="00B31014" w:rsidRPr="0078400B">
        <w:rPr>
          <w:lang w:val="en-GB"/>
        </w:rPr>
        <w:t xml:space="preserve"> </w:t>
      </w:r>
      <w:r w:rsidRPr="0078400B">
        <w:rPr>
          <w:lang w:val="en-GB"/>
        </w:rPr>
        <w:t>_ informatio</w:t>
      </w:r>
      <w:r w:rsidR="004803B1">
        <w:rPr>
          <w:lang w:val="en-GB"/>
        </w:rPr>
        <w:t>n on automatically to all _</w:t>
      </w:r>
      <w:r w:rsidR="00274BB7">
        <w:rPr>
          <w:lang w:val="en-GB"/>
        </w:rPr>
        <w:t>Road user_</w:t>
      </w:r>
      <w:r w:rsidR="00BD6651">
        <w:rPr>
          <w:lang w:val="en-GB"/>
        </w:rPr>
        <w:t xml:space="preserve"> </w:t>
      </w:r>
      <w:r w:rsidRPr="0078400B">
        <w:rPr>
          <w:lang w:val="en-GB"/>
        </w:rPr>
        <w:t xml:space="preserve"> in the area.</w:t>
      </w:r>
    </w:p>
    <w:p w14:paraId="1ED1C289" w14:textId="7A468623" w:rsidR="000F2AB3" w:rsidRDefault="000F2AB3" w:rsidP="000F2AB3">
      <w:pPr>
        <w:spacing w:after="60" w:line="288" w:lineRule="auto"/>
        <w:ind w:firstLine="567"/>
        <w:jc w:val="both"/>
        <w:rPr>
          <w:i/>
          <w:lang w:val="en-GB"/>
        </w:rPr>
      </w:pPr>
      <w:r w:rsidRPr="0078400B">
        <w:rPr>
          <w:lang w:val="en-GB"/>
        </w:rPr>
        <w:t xml:space="preserve">Expert Christopher Wilson Explains: </w:t>
      </w:r>
      <w:r w:rsidR="004803B1">
        <w:rPr>
          <w:i/>
          <w:lang w:val="en-GB"/>
        </w:rPr>
        <w:t xml:space="preserve">DSRC; Dedicated </w:t>
      </w:r>
      <w:r w:rsidRPr="0078400B">
        <w:rPr>
          <w:i/>
          <w:lang w:val="en-GB"/>
        </w:rPr>
        <w:t>_</w:t>
      </w:r>
      <w:r w:rsidR="00234160">
        <w:rPr>
          <w:i/>
          <w:lang w:val="en-GB"/>
        </w:rPr>
        <w:t>Short Rouge_</w:t>
      </w:r>
      <w:r w:rsidRPr="0078400B">
        <w:rPr>
          <w:i/>
          <w:lang w:val="en-GB"/>
        </w:rPr>
        <w:t xml:space="preserve"> communication. This</w:t>
      </w:r>
      <w:r w:rsidR="004803B1">
        <w:rPr>
          <w:i/>
          <w:lang w:val="en-GB"/>
        </w:rPr>
        <w:t xml:space="preserve"> is a modified version of a _</w:t>
      </w:r>
      <w:r w:rsidR="00AB51FF">
        <w:rPr>
          <w:i/>
          <w:lang w:val="en-GB"/>
        </w:rPr>
        <w:t>Wireless</w:t>
      </w:r>
      <w:r w:rsidR="004803B1">
        <w:rPr>
          <w:i/>
          <w:lang w:val="en-GB"/>
        </w:rPr>
        <w:t xml:space="preserve">_ LAN. What you have in your </w:t>
      </w:r>
      <w:r w:rsidR="00C77D32">
        <w:rPr>
          <w:i/>
          <w:lang w:val="en-GB"/>
        </w:rPr>
        <w:t>_Laptop</w:t>
      </w:r>
      <w:r w:rsidRPr="0078400B">
        <w:rPr>
          <w:i/>
          <w:lang w:val="en-GB"/>
        </w:rPr>
        <w:t xml:space="preserve">_ and maybe </w:t>
      </w:r>
      <w:r w:rsidR="004803B1">
        <w:rPr>
          <w:i/>
          <w:lang w:val="en-GB"/>
        </w:rPr>
        <w:t xml:space="preserve">in your home today. It’s been </w:t>
      </w:r>
      <w:r w:rsidR="0093754C">
        <w:rPr>
          <w:i/>
          <w:lang w:val="en-GB"/>
        </w:rPr>
        <w:t>_Modified</w:t>
      </w:r>
      <w:r w:rsidRPr="0078400B">
        <w:rPr>
          <w:i/>
          <w:lang w:val="en-GB"/>
        </w:rPr>
        <w:t>_ specifically for vehicle app</w:t>
      </w:r>
      <w:r w:rsidR="004803B1">
        <w:rPr>
          <w:i/>
          <w:lang w:val="en-GB"/>
        </w:rPr>
        <w:t xml:space="preserve">lications. We see this as a </w:t>
      </w:r>
      <w:r w:rsidRPr="0078400B">
        <w:rPr>
          <w:i/>
          <w:lang w:val="en-GB"/>
        </w:rPr>
        <w:t>_</w:t>
      </w:r>
      <w:r w:rsidR="00F843CA">
        <w:rPr>
          <w:i/>
          <w:lang w:val="en-GB"/>
        </w:rPr>
        <w:t>Transportation</w:t>
      </w:r>
      <w:r w:rsidR="00665486">
        <w:rPr>
          <w:i/>
          <w:lang w:val="en-GB"/>
        </w:rPr>
        <w:t>_</w:t>
      </w:r>
      <w:r w:rsidRPr="0078400B">
        <w:rPr>
          <w:i/>
          <w:lang w:val="en-GB"/>
        </w:rPr>
        <w:t xml:space="preserve"> inte</w:t>
      </w:r>
      <w:r w:rsidR="004803B1">
        <w:rPr>
          <w:i/>
          <w:lang w:val="en-GB"/>
        </w:rPr>
        <w:t xml:space="preserve">rnet. And who knew what </w:t>
      </w:r>
      <w:proofErr w:type="spellStart"/>
      <w:r w:rsidR="004803B1">
        <w:rPr>
          <w:i/>
          <w:lang w:val="en-GB"/>
        </w:rPr>
        <w:t>the</w:t>
      </w:r>
      <w:proofErr w:type="spellEnd"/>
      <w:r w:rsidR="00191C11">
        <w:rPr>
          <w:i/>
          <w:lang w:val="en-GB"/>
        </w:rPr>
        <w:t xml:space="preserve"> </w:t>
      </w:r>
      <w:r w:rsidR="00BD6651">
        <w:rPr>
          <w:i/>
          <w:lang w:val="en-GB"/>
        </w:rPr>
        <w:t>__</w:t>
      </w:r>
      <w:r w:rsidRPr="0078400B">
        <w:rPr>
          <w:i/>
          <w:lang w:val="en-GB"/>
        </w:rPr>
        <w:t xml:space="preserve"> would be for ten years a</w:t>
      </w:r>
      <w:r w:rsidR="004803B1">
        <w:rPr>
          <w:i/>
          <w:lang w:val="en-GB"/>
        </w:rPr>
        <w:t xml:space="preserve">go? We’re now starting a new </w:t>
      </w:r>
      <w:r w:rsidR="007B6932">
        <w:rPr>
          <w:i/>
          <w:lang w:val="en-GB"/>
        </w:rPr>
        <w:t>_Journey</w:t>
      </w:r>
      <w:r w:rsidRPr="0078400B">
        <w:rPr>
          <w:i/>
          <w:lang w:val="en-GB"/>
        </w:rPr>
        <w:t>_ into a new internet. A</w:t>
      </w:r>
      <w:r w:rsidR="004803B1">
        <w:rPr>
          <w:i/>
          <w:lang w:val="en-GB"/>
        </w:rPr>
        <w:t xml:space="preserve">nd who knows where it’s </w:t>
      </w:r>
      <w:proofErr w:type="spellStart"/>
      <w:r w:rsidR="004803B1">
        <w:rPr>
          <w:i/>
          <w:lang w:val="en-GB"/>
        </w:rPr>
        <w:t>gonna</w:t>
      </w:r>
      <w:proofErr w:type="spellEnd"/>
      <w:r w:rsidR="004803B1">
        <w:rPr>
          <w:i/>
          <w:lang w:val="en-GB"/>
        </w:rPr>
        <w:t xml:space="preserve"> </w:t>
      </w:r>
      <w:r w:rsidRPr="0078400B">
        <w:rPr>
          <w:i/>
          <w:lang w:val="en-GB"/>
        </w:rPr>
        <w:t>_? I don’t think an</w:t>
      </w:r>
      <w:r w:rsidR="004803B1">
        <w:rPr>
          <w:i/>
          <w:lang w:val="en-GB"/>
        </w:rPr>
        <w:t xml:space="preserve">ybody’s even got the thinnest </w:t>
      </w:r>
      <w:r w:rsidRPr="0078400B">
        <w:rPr>
          <w:i/>
          <w:lang w:val="en-GB"/>
        </w:rPr>
        <w:t>_.</w:t>
      </w:r>
    </w:p>
    <w:p w14:paraId="7020C308" w14:textId="77777777" w:rsidR="000F2AB3" w:rsidRDefault="000F2AB3" w:rsidP="000F2AB3">
      <w:pPr>
        <w:spacing w:after="60" w:line="288" w:lineRule="auto"/>
        <w:ind w:firstLine="567"/>
        <w:jc w:val="both"/>
        <w:rPr>
          <w:i/>
          <w:lang w:val="en-GB"/>
        </w:rPr>
      </w:pPr>
    </w:p>
    <w:p w14:paraId="33E6EBC4" w14:textId="7F4EFDFE" w:rsidR="00FA08D0" w:rsidRPr="0001359F" w:rsidRDefault="00FA08D0" w:rsidP="00013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center"/>
        <w:rPr>
          <w:b/>
          <w:color w:val="375AAF" w:themeColor="accent4" w:themeShade="BF"/>
          <w:lang w:val="en-GB"/>
        </w:rPr>
      </w:pPr>
      <w:r w:rsidRPr="00F73227">
        <w:rPr>
          <w:b/>
          <w:color w:val="375AAF" w:themeColor="accent4" w:themeShade="BF"/>
          <w:lang w:val="en-GB"/>
        </w:rPr>
        <w:t>I</w:t>
      </w:r>
      <w:r w:rsidR="000F2AB3" w:rsidRPr="00F73227">
        <w:rPr>
          <w:b/>
          <w:color w:val="375AAF" w:themeColor="accent4" w:themeShade="BF"/>
          <w:lang w:val="en-GB"/>
        </w:rPr>
        <w:t>II</w:t>
      </w:r>
      <w:r w:rsidRPr="00F73227">
        <w:rPr>
          <w:b/>
          <w:color w:val="375AAF" w:themeColor="accent4" w:themeShade="BF"/>
          <w:lang w:val="en-GB"/>
        </w:rPr>
        <w:t xml:space="preserve">/ </w:t>
      </w:r>
      <w:r w:rsidR="000F2AB3" w:rsidRPr="00F73227">
        <w:rPr>
          <w:b/>
          <w:color w:val="375AAF" w:themeColor="accent4" w:themeShade="BF"/>
          <w:lang w:val="en-GB"/>
        </w:rPr>
        <w:t xml:space="preserve">Global comprehension (video from 1.12 to the end) </w:t>
      </w:r>
    </w:p>
    <w:p w14:paraId="3CEF7A5F" w14:textId="6E7C21A8" w:rsidR="000F2AB3" w:rsidRDefault="000F2AB3" w:rsidP="00FA08D0">
      <w:pPr>
        <w:tabs>
          <w:tab w:val="right" w:pos="10773"/>
        </w:tabs>
        <w:spacing w:after="60"/>
        <w:jc w:val="both"/>
        <w:rPr>
          <w:lang w:val="en-GB"/>
        </w:rPr>
      </w:pPr>
    </w:p>
    <w:p w14:paraId="2A57C89F" w14:textId="2BACE007" w:rsidR="00D75C84" w:rsidRDefault="00D75C84" w:rsidP="00FA08D0">
      <w:pPr>
        <w:tabs>
          <w:tab w:val="right" w:pos="10773"/>
        </w:tabs>
        <w:spacing w:after="60"/>
        <w:jc w:val="both"/>
        <w:rPr>
          <w:lang w:val="en-GB"/>
        </w:rPr>
      </w:pPr>
    </w:p>
    <w:p w14:paraId="1AB23B69" w14:textId="7A5D3F20" w:rsidR="004803B1" w:rsidRDefault="004803B1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 w:rsidRPr="00EC5A56">
        <w:rPr>
          <w:lang w:val="en-GB"/>
        </w:rPr>
        <w:t>Find out in the Internet what a WLAN stands for and explain briefly what it is.</w:t>
      </w:r>
      <w:r w:rsidR="00F73227">
        <w:rPr>
          <w:lang w:val="en-GB"/>
        </w:rPr>
        <w:t xml:space="preserve"> </w:t>
      </w:r>
    </w:p>
    <w:p w14:paraId="49418F89" w14:textId="77777777" w:rsidR="003F52C9" w:rsidRPr="003F52C9" w:rsidRDefault="003F52C9" w:rsidP="003F52C9">
      <w:pPr>
        <w:tabs>
          <w:tab w:val="right" w:pos="10773"/>
        </w:tabs>
        <w:spacing w:after="60"/>
        <w:jc w:val="both"/>
        <w:rPr>
          <w:lang w:val="en-GB"/>
        </w:rPr>
      </w:pPr>
      <w:bookmarkStart w:id="0" w:name="_GoBack"/>
      <w:bookmarkEnd w:id="0"/>
    </w:p>
    <w:p w14:paraId="3B7DB92E" w14:textId="129C41AC" w:rsidR="00D75C84" w:rsidRPr="00EC5A56" w:rsidRDefault="00D75C84" w:rsidP="00D75C84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 w:rsidRPr="00EC5A56">
        <w:rPr>
          <w:lang w:val="en-GB"/>
        </w:rPr>
        <w:t>Can this technology be used only by private cars?</w:t>
      </w:r>
      <w:r>
        <w:rPr>
          <w:lang w:val="en-GB"/>
        </w:rPr>
        <w:t xml:space="preserve">  </w:t>
      </w:r>
    </w:p>
    <w:p w14:paraId="4AFA6807" w14:textId="1E993589" w:rsidR="00D75C84" w:rsidRDefault="00D75C84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What can emergency vehicles do thanks to this technology?  </w:t>
      </w:r>
    </w:p>
    <w:p w14:paraId="022C95CB" w14:textId="6CD9E8DF" w:rsidR="00D75C84" w:rsidRDefault="00D75C84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lastRenderedPageBreak/>
        <w:t>[0130] According to the expert, w</w:t>
      </w:r>
      <w:r w:rsidRPr="0088604E">
        <w:rPr>
          <w:lang w:val="en-GB"/>
        </w:rPr>
        <w:t>hat is this technology primarily for?</w:t>
      </w:r>
      <w:r>
        <w:rPr>
          <w:lang w:val="en-GB"/>
        </w:rPr>
        <w:t xml:space="preserve"> </w:t>
      </w:r>
    </w:p>
    <w:p w14:paraId="18D76482" w14:textId="3F31F22C" w:rsidR="00D75C84" w:rsidRDefault="00D75C84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[0140]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do they expect to send? </w:t>
      </w:r>
    </w:p>
    <w:p w14:paraId="6BC237E1" w14:textId="5CB0ECB0" w:rsidR="00D75C84" w:rsidRDefault="0090732B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[0144]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do</w:t>
      </w:r>
      <w:r w:rsidR="00D75C84">
        <w:rPr>
          <w:lang w:val="en-GB"/>
        </w:rPr>
        <w:t xml:space="preserve"> they expect to get? </w:t>
      </w:r>
    </w:p>
    <w:p w14:paraId="4CA2C0BA" w14:textId="5A2326C3" w:rsidR="00D75C84" w:rsidRDefault="00D75C84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[0146]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could you pay thanks to DSRC? </w:t>
      </w:r>
    </w:p>
    <w:p w14:paraId="24A39E63" w14:textId="261E09B7" w:rsidR="00F73227" w:rsidRDefault="00F73227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[0148]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else could you do while sitting at the gas station? </w:t>
      </w:r>
    </w:p>
    <w:p w14:paraId="7BC027EB" w14:textId="22F4C038" w:rsidR="00F73227" w:rsidRDefault="00F73227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[0154] How many roles can each vehicle take? Mention them! </w:t>
      </w:r>
    </w:p>
    <w:p w14:paraId="6DB1E9E1" w14:textId="00CCEAF7" w:rsidR="00F73227" w:rsidRDefault="00F73227" w:rsidP="004803B1">
      <w:pPr>
        <w:pStyle w:val="Paragraphedeliste"/>
        <w:numPr>
          <w:ilvl w:val="0"/>
          <w:numId w:val="42"/>
        </w:numPr>
        <w:tabs>
          <w:tab w:val="right" w:pos="10773"/>
        </w:tabs>
        <w:spacing w:after="60"/>
        <w:jc w:val="both"/>
        <w:rPr>
          <w:lang w:val="en-GB"/>
        </w:rPr>
      </w:pPr>
      <w:r>
        <w:rPr>
          <w:lang w:val="en-GB"/>
        </w:rPr>
        <w:t xml:space="preserve">[0200]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is the chain of information compared to? </w:t>
      </w:r>
    </w:p>
    <w:p w14:paraId="6F7A03DE" w14:textId="77777777" w:rsidR="007E31A2" w:rsidRDefault="007E31A2" w:rsidP="00FA08D0">
      <w:pPr>
        <w:tabs>
          <w:tab w:val="right" w:pos="10773"/>
        </w:tabs>
        <w:spacing w:after="60"/>
        <w:jc w:val="both"/>
        <w:rPr>
          <w:lang w:val="en-GB"/>
        </w:rPr>
      </w:pPr>
    </w:p>
    <w:p w14:paraId="74A75320" w14:textId="4F18791B" w:rsidR="00F23F75" w:rsidRPr="0001359F" w:rsidRDefault="00F23F75" w:rsidP="00F23F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center"/>
        <w:rPr>
          <w:b/>
          <w:color w:val="375AAF" w:themeColor="accent4" w:themeShade="BF"/>
          <w:lang w:val="en-GB"/>
        </w:rPr>
      </w:pPr>
      <w:r w:rsidRPr="00F73227">
        <w:rPr>
          <w:b/>
          <w:color w:val="375AAF" w:themeColor="accent4" w:themeShade="BF"/>
          <w:lang w:val="en-GB"/>
        </w:rPr>
        <w:t>I</w:t>
      </w:r>
      <w:r>
        <w:rPr>
          <w:b/>
          <w:color w:val="375AAF" w:themeColor="accent4" w:themeShade="BF"/>
          <w:lang w:val="en-GB"/>
        </w:rPr>
        <w:t>V</w:t>
      </w:r>
      <w:r w:rsidRPr="00F73227">
        <w:rPr>
          <w:b/>
          <w:color w:val="375AAF" w:themeColor="accent4" w:themeShade="BF"/>
          <w:lang w:val="en-GB"/>
        </w:rPr>
        <w:t xml:space="preserve">/ </w:t>
      </w:r>
      <w:r>
        <w:rPr>
          <w:b/>
          <w:color w:val="375AAF" w:themeColor="accent4" w:themeShade="BF"/>
          <w:lang w:val="en-GB"/>
        </w:rPr>
        <w:t>Here is a picture explaining DSCR technology. Explain the document in French and show that you have understood everything.</w:t>
      </w:r>
    </w:p>
    <w:p w14:paraId="75849B60" w14:textId="77777777" w:rsidR="007E31A2" w:rsidRDefault="007E31A2" w:rsidP="00FA08D0">
      <w:pPr>
        <w:tabs>
          <w:tab w:val="right" w:pos="10773"/>
        </w:tabs>
        <w:spacing w:after="60"/>
        <w:jc w:val="both"/>
        <w:rPr>
          <w:lang w:val="en-GB"/>
        </w:rPr>
      </w:pPr>
    </w:p>
    <w:p w14:paraId="6D2477AC" w14:textId="77777777" w:rsidR="00F23F75" w:rsidRDefault="007E31A2" w:rsidP="00FA08D0">
      <w:pPr>
        <w:tabs>
          <w:tab w:val="right" w:pos="10773"/>
        </w:tabs>
        <w:spacing w:after="60"/>
        <w:jc w:val="both"/>
        <w:rPr>
          <w:lang w:val="en-GB"/>
        </w:rPr>
      </w:pPr>
      <w:r w:rsidRPr="007E31A2">
        <w:rPr>
          <w:noProof/>
        </w:rPr>
        <w:drawing>
          <wp:inline distT="0" distB="0" distL="0" distR="0" wp14:anchorId="48B430FC" wp14:editId="5D16F1F6">
            <wp:extent cx="4219575" cy="2695575"/>
            <wp:effectExtent l="0" t="0" r="9525" b="9525"/>
            <wp:docPr id="5" name="Image 5" descr="U:\Mes documents\TECH\dyson and tattoo\DSCR_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Mes documents\TECH\dyson and tattoo\DSCR_Syste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22E9" w14:textId="77777777" w:rsidR="00F23F75" w:rsidRDefault="00F23F75" w:rsidP="00FA08D0">
      <w:pPr>
        <w:tabs>
          <w:tab w:val="right" w:pos="10773"/>
        </w:tabs>
        <w:spacing w:after="60"/>
        <w:jc w:val="both"/>
        <w:rPr>
          <w:lang w:val="en-GB"/>
        </w:rPr>
      </w:pPr>
    </w:p>
    <w:p w14:paraId="0AE4C455" w14:textId="2B142C81" w:rsidR="00FA08D0" w:rsidRDefault="00FA08D0" w:rsidP="00FA08D0">
      <w:pPr>
        <w:tabs>
          <w:tab w:val="right" w:pos="10773"/>
        </w:tabs>
        <w:spacing w:after="60"/>
        <w:jc w:val="both"/>
        <w:rPr>
          <w:lang w:val="en-GB"/>
        </w:rPr>
      </w:pPr>
      <w:r w:rsidRPr="0088604E">
        <w:rPr>
          <w:lang w:val="en-GB"/>
        </w:rPr>
        <w:tab/>
      </w:r>
    </w:p>
    <w:p w14:paraId="054C9D04" w14:textId="0244114B" w:rsidR="007A3C15" w:rsidRDefault="00BD6651" w:rsidP="00FA08D0">
      <w:pPr>
        <w:spacing w:after="60" w:line="288" w:lineRule="auto"/>
        <w:ind w:firstLine="567"/>
        <w:jc w:val="both"/>
        <w:rPr>
          <w:lang w:val="en-GB"/>
        </w:rPr>
      </w:pPr>
      <w:r w:rsidRPr="00F23F75">
        <w:rPr>
          <w:highlight w:val="yellow"/>
          <w:lang w:val="en-GB"/>
        </w:rPr>
        <w:t>Send to:</w:t>
      </w:r>
      <w:r>
        <w:rPr>
          <w:lang w:val="en-GB"/>
        </w:rPr>
        <w:t xml:space="preserve"> </w:t>
      </w:r>
      <w:hyperlink r:id="rId10" w:history="1">
        <w:r w:rsidRPr="00AF3285">
          <w:rPr>
            <w:rStyle w:val="Lienhypertexte"/>
            <w:rFonts w:ascii="Times New Roman" w:hAnsi="Times New Roman"/>
            <w:lang w:val="en-GB"/>
          </w:rPr>
          <w:t>ingwyn@gmail.com</w:t>
        </w:r>
      </w:hyperlink>
    </w:p>
    <w:p w14:paraId="2AB0FBE5" w14:textId="4A970BF2" w:rsidR="00CA3B07" w:rsidRPr="008778A8" w:rsidRDefault="00CA3B07" w:rsidP="00CA3B07">
      <w:pPr>
        <w:spacing w:line="360" w:lineRule="auto"/>
        <w:rPr>
          <w:b/>
          <w:lang w:val="en-US"/>
        </w:rPr>
      </w:pPr>
    </w:p>
    <w:sectPr w:rsidR="00CA3B07" w:rsidRPr="008778A8" w:rsidSect="009E2177">
      <w:headerReference w:type="default" r:id="rId11"/>
      <w:footerReference w:type="default" r:id="rId12"/>
      <w:type w:val="continuous"/>
      <w:pgSz w:w="11906" w:h="16838" w:code="9"/>
      <w:pgMar w:top="1418" w:right="567" w:bottom="1418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0EAD2" w14:textId="77777777" w:rsidR="00624149" w:rsidRDefault="00624149" w:rsidP="004F6D6E">
      <w:r>
        <w:separator/>
      </w:r>
    </w:p>
  </w:endnote>
  <w:endnote w:type="continuationSeparator" w:id="0">
    <w:p w14:paraId="0B4E934E" w14:textId="77777777" w:rsidR="00624149" w:rsidRDefault="00624149" w:rsidP="004F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63C03" w14:textId="77777777" w:rsidR="00717CBE" w:rsidRDefault="00717CBE" w:rsidP="00C77985">
    <w:pPr>
      <w:pStyle w:val="Pieddepage"/>
      <w:tabs>
        <w:tab w:val="clear" w:pos="4536"/>
        <w:tab w:val="clear" w:pos="9072"/>
      </w:tabs>
    </w:pPr>
    <w:r>
      <w:rPr>
        <w:noProof/>
      </w:rPr>
      <w:drawing>
        <wp:anchor distT="0" distB="0" distL="114300" distR="114300" simplePos="0" relativeHeight="251654656" behindDoc="0" locked="0" layoutInCell="1" allowOverlap="1" wp14:anchorId="799178F4" wp14:editId="5CDA2FE2">
          <wp:simplePos x="0" y="0"/>
          <wp:positionH relativeFrom="column">
            <wp:posOffset>6497955</wp:posOffset>
          </wp:positionH>
          <wp:positionV relativeFrom="paragraph">
            <wp:posOffset>14581</wp:posOffset>
          </wp:positionV>
          <wp:extent cx="370935" cy="370936"/>
          <wp:effectExtent l="0" t="0" r="0" b="0"/>
          <wp:wrapNone/>
          <wp:docPr id="11" name="Image 16" descr="vista-069.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6" descr="vista-069.ic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935" cy="37093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8D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96BEC0F" wp14:editId="7C4BD80F">
              <wp:simplePos x="0" y="0"/>
              <wp:positionH relativeFrom="column">
                <wp:posOffset>6473190</wp:posOffset>
              </wp:positionH>
              <wp:positionV relativeFrom="paragraph">
                <wp:posOffset>61595</wp:posOffset>
              </wp:positionV>
              <wp:extent cx="424180" cy="300355"/>
              <wp:effectExtent l="0" t="4445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180" cy="300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ACA4C6" w14:textId="6A3C9E0D" w:rsidR="00717CBE" w:rsidRPr="006972FA" w:rsidRDefault="00717CBE" w:rsidP="00261507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 w:rsidRPr="006972FA">
                            <w:rPr>
                              <w:rFonts w:ascii="Arial Black" w:hAnsi="Arial Black"/>
                              <w:noProof/>
                            </w:rPr>
                            <w:fldChar w:fldCharType="begin"/>
                          </w:r>
                          <w:r w:rsidRPr="006972FA">
                            <w:rPr>
                              <w:rFonts w:ascii="Arial Black" w:hAnsi="Arial Black"/>
                              <w:noProof/>
                            </w:rPr>
                            <w:instrText xml:space="preserve"> PAGE   \* MERGEFORMAT </w:instrText>
                          </w:r>
                          <w:r w:rsidRPr="006972FA">
                            <w:rPr>
                              <w:rFonts w:ascii="Arial Black" w:hAnsi="Arial Black"/>
                              <w:noProof/>
                            </w:rPr>
                            <w:fldChar w:fldCharType="separate"/>
                          </w:r>
                          <w:r w:rsidR="003F52C9">
                            <w:rPr>
                              <w:rFonts w:ascii="Arial Black" w:hAnsi="Arial Black"/>
                              <w:noProof/>
                            </w:rPr>
                            <w:t>2</w:t>
                          </w:r>
                          <w:r w:rsidRPr="006972FA">
                            <w:rPr>
                              <w:rFonts w:ascii="Arial Black" w:hAnsi="Arial Black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6BEC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09.7pt;margin-top:4.85pt;width:33.4pt;height:23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yEXtAIAALg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" filled="f" stroked="f">
              <v:textbox>
                <w:txbxContent>
                  <w:p w14:paraId="04ACA4C6" w14:textId="6A3C9E0D" w:rsidR="00717CBE" w:rsidRPr="006972FA" w:rsidRDefault="00717CBE" w:rsidP="00261507">
                    <w:pPr>
                      <w:jc w:val="center"/>
                      <w:rPr>
                        <w:rFonts w:ascii="Arial Black" w:hAnsi="Arial Black"/>
                      </w:rPr>
                    </w:pPr>
                    <w:r w:rsidRPr="006972FA">
                      <w:rPr>
                        <w:rFonts w:ascii="Arial Black" w:hAnsi="Arial Black"/>
                        <w:noProof/>
                      </w:rPr>
                      <w:fldChar w:fldCharType="begin"/>
                    </w:r>
                    <w:r w:rsidRPr="006972FA">
                      <w:rPr>
                        <w:rFonts w:ascii="Arial Black" w:hAnsi="Arial Black"/>
                        <w:noProof/>
                      </w:rPr>
                      <w:instrText xml:space="preserve"> PAGE   \* MERGEFORMAT </w:instrText>
                    </w:r>
                    <w:r w:rsidRPr="006972FA">
                      <w:rPr>
                        <w:rFonts w:ascii="Arial Black" w:hAnsi="Arial Black"/>
                        <w:noProof/>
                      </w:rPr>
                      <w:fldChar w:fldCharType="separate"/>
                    </w:r>
                    <w:r w:rsidR="003F52C9">
                      <w:rPr>
                        <w:rFonts w:ascii="Arial Black" w:hAnsi="Arial Black"/>
                        <w:noProof/>
                      </w:rPr>
                      <w:t>2</w:t>
                    </w:r>
                    <w:r w:rsidRPr="006972FA">
                      <w:rPr>
                        <w:rFonts w:ascii="Arial Black" w:hAnsi="Arial Black"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35B393" w14:textId="77777777" w:rsidR="00624149" w:rsidRDefault="00624149" w:rsidP="004F6D6E">
      <w:r>
        <w:separator/>
      </w:r>
    </w:p>
  </w:footnote>
  <w:footnote w:type="continuationSeparator" w:id="0">
    <w:p w14:paraId="61EE6A67" w14:textId="77777777" w:rsidR="00624149" w:rsidRDefault="00624149" w:rsidP="004F6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page" w:horzAnchor="margin" w:tblpXSpec="center" w:tblpY="699"/>
      <w:tblW w:w="1069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1700"/>
      <w:gridCol w:w="6176"/>
      <w:gridCol w:w="2814"/>
    </w:tblGrid>
    <w:tr w:rsidR="00717CBE" w:rsidRPr="00A643D5" w14:paraId="5FE29A55" w14:textId="77777777" w:rsidTr="00A15603">
      <w:trPr>
        <w:trHeight w:val="411"/>
      </w:trPr>
      <w:tc>
        <w:tcPr>
          <w:tcW w:w="1655" w:type="dxa"/>
          <w:vMerge w:val="restart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  <w:vAlign w:val="center"/>
        </w:tcPr>
        <w:p w14:paraId="69E6C20E" w14:textId="77777777" w:rsidR="00717CBE" w:rsidRPr="00A643D5" w:rsidRDefault="00717CBE" w:rsidP="00A15603">
          <w:pPr>
            <w:spacing w:after="120"/>
            <w:jc w:val="center"/>
            <w:rPr>
              <w:bCs/>
              <w:color w:val="000080"/>
            </w:rPr>
          </w:pPr>
          <w:r>
            <w:rPr>
              <w:noProof/>
              <w:color w:val="000080"/>
            </w:rPr>
            <w:drawing>
              <wp:inline distT="0" distB="0" distL="0" distR="0" wp14:anchorId="5783B9E9" wp14:editId="73801654">
                <wp:extent cx="966470" cy="491490"/>
                <wp:effectExtent l="19050" t="0" r="5080" b="0"/>
                <wp:docPr id="1" name="Image 1" descr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Imag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6470" cy="491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4AF86C6" w14:textId="134E0BC8" w:rsidR="00717CBE" w:rsidRPr="00595A39" w:rsidRDefault="00595A39" w:rsidP="00595A39">
          <w:pPr>
            <w:spacing w:after="120"/>
            <w:jc w:val="center"/>
            <w:rPr>
              <w:rFonts w:ascii="Comic Sans MS" w:hAnsi="Comic Sans MS"/>
              <w:b/>
            </w:rPr>
          </w:pPr>
          <w:r>
            <w:rPr>
              <w:rFonts w:ascii="Comic Sans MS" w:hAnsi="Comic Sans MS"/>
              <w:b/>
            </w:rPr>
            <w:t>ETLV101ws</w:t>
          </w:r>
          <w:r w:rsidR="00717CBE" w:rsidRPr="00A643D5">
            <w:t xml:space="preserve">  </w:t>
          </w:r>
          <w:r w:rsidR="00717CBE" w:rsidRPr="00A643D5">
            <w:rPr>
              <w:rFonts w:ascii="Trebuchet MS" w:hAnsi="Trebuchet MS"/>
              <w:color w:val="000000"/>
              <w:sz w:val="23"/>
              <w:szCs w:val="23"/>
            </w:rPr>
            <w:t xml:space="preserve">             </w:t>
          </w:r>
        </w:p>
      </w:tc>
      <w:tc>
        <w:tcPr>
          <w:tcW w:w="2823" w:type="dxa"/>
          <w:vMerge w:val="restart"/>
          <w:tcBorders>
            <w:top w:val="single" w:sz="6" w:space="0" w:color="000000"/>
            <w:left w:val="single" w:sz="6" w:space="0" w:color="000000"/>
            <w:right w:val="single" w:sz="6" w:space="0" w:color="000000"/>
          </w:tcBorders>
          <w:vAlign w:val="center"/>
        </w:tcPr>
        <w:p w14:paraId="6CD24526" w14:textId="77777777" w:rsidR="00717CBE" w:rsidRPr="00A643D5" w:rsidRDefault="00717CBE" w:rsidP="00A15603">
          <w:pPr>
            <w:pStyle w:val="Pieddepage"/>
            <w:jc w:val="center"/>
            <w:rPr>
              <w:rStyle w:val="Numrodepage"/>
              <w:b/>
              <w:bCs/>
              <w:color w:val="000080"/>
              <w:sz w:val="16"/>
              <w:szCs w:val="16"/>
            </w:rPr>
          </w:pPr>
          <w:r>
            <w:rPr>
              <w:noProof/>
              <w:color w:val="000080"/>
              <w:sz w:val="16"/>
              <w:szCs w:val="16"/>
            </w:rPr>
            <w:drawing>
              <wp:inline distT="0" distB="0" distL="0" distR="0" wp14:anchorId="13E589EE" wp14:editId="67E93B36">
                <wp:extent cx="1104265" cy="396875"/>
                <wp:effectExtent l="19050" t="0" r="635" b="0"/>
                <wp:docPr id="2" name="Image 2" descr="Logo_ly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Logo_ly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26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9B3C03C" w14:textId="77777777" w:rsidR="00717CBE" w:rsidRPr="00A643D5" w:rsidRDefault="00717CBE" w:rsidP="00A15603">
          <w:pPr>
            <w:spacing w:before="120"/>
            <w:ind w:left="125"/>
            <w:jc w:val="center"/>
            <w:rPr>
              <w:b/>
              <w:color w:val="3366FF"/>
              <w:sz w:val="16"/>
              <w:szCs w:val="16"/>
            </w:rPr>
          </w:pPr>
          <w:r w:rsidRPr="00A643D5">
            <w:rPr>
              <w:bCs/>
              <w:color w:val="000080"/>
              <w:sz w:val="18"/>
              <w:szCs w:val="18"/>
            </w:rPr>
            <w:t>Lycée de la Communication</w:t>
          </w:r>
          <w:r w:rsidRPr="00A643D5">
            <w:rPr>
              <w:b/>
              <w:bCs/>
              <w:color w:val="000080"/>
              <w:sz w:val="12"/>
              <w:szCs w:val="12"/>
            </w:rPr>
            <w:t xml:space="preserve"> </w:t>
          </w:r>
        </w:p>
      </w:tc>
    </w:tr>
    <w:tr w:rsidR="00717CBE" w:rsidRPr="00A643D5" w14:paraId="0FD2F90F" w14:textId="77777777" w:rsidTr="00A15603">
      <w:trPr>
        <w:trHeight w:val="78"/>
      </w:trPr>
      <w:tc>
        <w:tcPr>
          <w:tcW w:w="1655" w:type="dxa"/>
          <w:vMerge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347953C" w14:textId="52CCBBD0" w:rsidR="00717CBE" w:rsidRPr="00A643D5" w:rsidRDefault="00717CBE" w:rsidP="00A15603">
          <w:pPr>
            <w:spacing w:after="120"/>
            <w:jc w:val="center"/>
            <w:rPr>
              <w:bCs/>
              <w:color w:val="000080"/>
            </w:rPr>
          </w:pPr>
        </w:p>
      </w:tc>
      <w:tc>
        <w:tcPr>
          <w:tcW w:w="621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C34D6EB" w14:textId="77777777" w:rsidR="00717CBE" w:rsidRPr="00A643D5" w:rsidRDefault="00717CBE" w:rsidP="00A15603">
          <w:pPr>
            <w:spacing w:after="120"/>
            <w:jc w:val="center"/>
            <w:rPr>
              <w:sz w:val="28"/>
              <w:szCs w:val="28"/>
            </w:rPr>
          </w:pPr>
          <w:r>
            <w:rPr>
              <w:rFonts w:ascii="Comic Sans MS" w:hAnsi="Comic Sans MS"/>
              <w:b/>
            </w:rPr>
            <w:t>CAR COMMUNICATION</w:t>
          </w:r>
        </w:p>
      </w:tc>
      <w:tc>
        <w:tcPr>
          <w:tcW w:w="2823" w:type="dxa"/>
          <w:vMerge/>
          <w:tcBorders>
            <w:left w:val="single" w:sz="6" w:space="0" w:color="000000"/>
            <w:right w:val="single" w:sz="6" w:space="0" w:color="000000"/>
          </w:tcBorders>
          <w:vAlign w:val="center"/>
        </w:tcPr>
        <w:p w14:paraId="5225D115" w14:textId="77777777" w:rsidR="00717CBE" w:rsidRPr="00A643D5" w:rsidRDefault="00717CBE" w:rsidP="00A15603">
          <w:pPr>
            <w:pStyle w:val="Pieddepage"/>
            <w:jc w:val="center"/>
            <w:rPr>
              <w:color w:val="000080"/>
              <w:sz w:val="16"/>
              <w:szCs w:val="16"/>
            </w:rPr>
          </w:pPr>
        </w:p>
      </w:tc>
    </w:tr>
  </w:tbl>
  <w:p w14:paraId="2BA9738A" w14:textId="77777777" w:rsidR="00717CBE" w:rsidRPr="00C5161F" w:rsidRDefault="00717CBE" w:rsidP="00C5161F">
    <w:pPr>
      <w:pStyle w:val="En-tte"/>
      <w:tabs>
        <w:tab w:val="clear" w:pos="4536"/>
        <w:tab w:val="clear" w:pos="9072"/>
        <w:tab w:val="left" w:pos="4374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11C92"/>
    <w:multiLevelType w:val="hybridMultilevel"/>
    <w:tmpl w:val="A62C85CC"/>
    <w:lvl w:ilvl="0" w:tplc="D18449FE">
      <w:start w:val="1"/>
      <w:numFmt w:val="bullet"/>
      <w:pStyle w:val="Puce1"/>
      <w:lvlText w:val="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0FD2A46"/>
    <w:multiLevelType w:val="hybridMultilevel"/>
    <w:tmpl w:val="7C483F18"/>
    <w:lvl w:ilvl="0" w:tplc="73E8FB4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81357"/>
    <w:multiLevelType w:val="hybridMultilevel"/>
    <w:tmpl w:val="5F6E5E48"/>
    <w:lvl w:ilvl="0" w:tplc="DD20D52A">
      <w:numFmt w:val="bullet"/>
      <w:lvlText w:val=""/>
      <w:lvlJc w:val="left"/>
      <w:pPr>
        <w:ind w:left="52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" w15:restartNumberingAfterBreak="0">
    <w:nsid w:val="020D6CDD"/>
    <w:multiLevelType w:val="hybridMultilevel"/>
    <w:tmpl w:val="2F1A5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AA7304"/>
    <w:multiLevelType w:val="hybridMultilevel"/>
    <w:tmpl w:val="47781D78"/>
    <w:lvl w:ilvl="0" w:tplc="040C000F">
      <w:start w:val="1"/>
      <w:numFmt w:val="decimal"/>
      <w:lvlText w:val="%1."/>
      <w:lvlJc w:val="left"/>
      <w:pPr>
        <w:ind w:left="2662" w:hanging="360"/>
      </w:pPr>
    </w:lvl>
    <w:lvl w:ilvl="1" w:tplc="040C0019" w:tentative="1">
      <w:start w:val="1"/>
      <w:numFmt w:val="lowerLetter"/>
      <w:lvlText w:val="%2."/>
      <w:lvlJc w:val="left"/>
      <w:pPr>
        <w:ind w:left="3382" w:hanging="360"/>
      </w:pPr>
    </w:lvl>
    <w:lvl w:ilvl="2" w:tplc="040C001B" w:tentative="1">
      <w:start w:val="1"/>
      <w:numFmt w:val="lowerRoman"/>
      <w:lvlText w:val="%3."/>
      <w:lvlJc w:val="right"/>
      <w:pPr>
        <w:ind w:left="4102" w:hanging="180"/>
      </w:pPr>
    </w:lvl>
    <w:lvl w:ilvl="3" w:tplc="040C000F" w:tentative="1">
      <w:start w:val="1"/>
      <w:numFmt w:val="decimal"/>
      <w:lvlText w:val="%4."/>
      <w:lvlJc w:val="left"/>
      <w:pPr>
        <w:ind w:left="4822" w:hanging="360"/>
      </w:pPr>
    </w:lvl>
    <w:lvl w:ilvl="4" w:tplc="040C0019" w:tentative="1">
      <w:start w:val="1"/>
      <w:numFmt w:val="lowerLetter"/>
      <w:lvlText w:val="%5."/>
      <w:lvlJc w:val="left"/>
      <w:pPr>
        <w:ind w:left="5542" w:hanging="360"/>
      </w:pPr>
    </w:lvl>
    <w:lvl w:ilvl="5" w:tplc="040C001B" w:tentative="1">
      <w:start w:val="1"/>
      <w:numFmt w:val="lowerRoman"/>
      <w:lvlText w:val="%6."/>
      <w:lvlJc w:val="right"/>
      <w:pPr>
        <w:ind w:left="6262" w:hanging="180"/>
      </w:pPr>
    </w:lvl>
    <w:lvl w:ilvl="6" w:tplc="040C000F" w:tentative="1">
      <w:start w:val="1"/>
      <w:numFmt w:val="decimal"/>
      <w:lvlText w:val="%7."/>
      <w:lvlJc w:val="left"/>
      <w:pPr>
        <w:ind w:left="6982" w:hanging="360"/>
      </w:pPr>
    </w:lvl>
    <w:lvl w:ilvl="7" w:tplc="040C0019" w:tentative="1">
      <w:start w:val="1"/>
      <w:numFmt w:val="lowerLetter"/>
      <w:lvlText w:val="%8."/>
      <w:lvlJc w:val="left"/>
      <w:pPr>
        <w:ind w:left="7702" w:hanging="360"/>
      </w:pPr>
    </w:lvl>
    <w:lvl w:ilvl="8" w:tplc="040C001B" w:tentative="1">
      <w:start w:val="1"/>
      <w:numFmt w:val="lowerRoman"/>
      <w:lvlText w:val="%9."/>
      <w:lvlJc w:val="right"/>
      <w:pPr>
        <w:ind w:left="8422" w:hanging="180"/>
      </w:pPr>
    </w:lvl>
  </w:abstractNum>
  <w:abstractNum w:abstractNumId="5" w15:restartNumberingAfterBreak="0">
    <w:nsid w:val="02B76719"/>
    <w:multiLevelType w:val="hybridMultilevel"/>
    <w:tmpl w:val="07E0753E"/>
    <w:lvl w:ilvl="0" w:tplc="040C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049C7B98"/>
    <w:multiLevelType w:val="hybridMultilevel"/>
    <w:tmpl w:val="9D44A3C2"/>
    <w:lvl w:ilvl="0" w:tplc="5E00A30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7D74DE"/>
    <w:multiLevelType w:val="hybridMultilevel"/>
    <w:tmpl w:val="E6F83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E04CC8"/>
    <w:multiLevelType w:val="hybridMultilevel"/>
    <w:tmpl w:val="B25AD682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 w15:restartNumberingAfterBreak="0">
    <w:nsid w:val="0A9A59C2"/>
    <w:multiLevelType w:val="hybridMultilevel"/>
    <w:tmpl w:val="71A0A7B4"/>
    <w:lvl w:ilvl="0" w:tplc="DD20D52A">
      <w:numFmt w:val="bullet"/>
      <w:lvlText w:val=""/>
      <w:lvlJc w:val="left"/>
      <w:pPr>
        <w:ind w:left="885" w:hanging="360"/>
      </w:pPr>
      <w:rPr>
        <w:rFonts w:ascii="Symbol" w:eastAsia="Times New Roman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BE5275"/>
    <w:multiLevelType w:val="hybridMultilevel"/>
    <w:tmpl w:val="544664F2"/>
    <w:lvl w:ilvl="0" w:tplc="60D43A7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5C0412"/>
    <w:multiLevelType w:val="hybridMultilevel"/>
    <w:tmpl w:val="9DD69C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C7370"/>
    <w:multiLevelType w:val="hybridMultilevel"/>
    <w:tmpl w:val="6770CB44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3" w15:restartNumberingAfterBreak="0">
    <w:nsid w:val="173E64F0"/>
    <w:multiLevelType w:val="hybridMultilevel"/>
    <w:tmpl w:val="6770CB44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4" w15:restartNumberingAfterBreak="0">
    <w:nsid w:val="1DE055CC"/>
    <w:multiLevelType w:val="hybridMultilevel"/>
    <w:tmpl w:val="5830AA06"/>
    <w:lvl w:ilvl="0" w:tplc="DD20D52A">
      <w:numFmt w:val="bullet"/>
      <w:lvlText w:val=""/>
      <w:lvlJc w:val="left"/>
      <w:pPr>
        <w:ind w:left="1234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484DD2"/>
    <w:multiLevelType w:val="hybridMultilevel"/>
    <w:tmpl w:val="5E508450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6" w15:restartNumberingAfterBreak="0">
    <w:nsid w:val="22C91EE8"/>
    <w:multiLevelType w:val="hybridMultilevel"/>
    <w:tmpl w:val="E6D89F78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3559BA"/>
    <w:multiLevelType w:val="hybridMultilevel"/>
    <w:tmpl w:val="F10E5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003FE"/>
    <w:multiLevelType w:val="hybridMultilevel"/>
    <w:tmpl w:val="512425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B198E"/>
    <w:multiLevelType w:val="hybridMultilevel"/>
    <w:tmpl w:val="31141CC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6C1950"/>
    <w:multiLevelType w:val="hybridMultilevel"/>
    <w:tmpl w:val="94BA4B0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B4791D"/>
    <w:multiLevelType w:val="hybridMultilevel"/>
    <w:tmpl w:val="4822D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1393B"/>
    <w:multiLevelType w:val="hybridMultilevel"/>
    <w:tmpl w:val="5E6EFD6E"/>
    <w:lvl w:ilvl="0" w:tplc="DD20D52A">
      <w:numFmt w:val="bullet"/>
      <w:lvlText w:val=""/>
      <w:lvlJc w:val="left"/>
      <w:pPr>
        <w:ind w:left="69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3" w15:restartNumberingAfterBreak="0">
    <w:nsid w:val="33613F97"/>
    <w:multiLevelType w:val="hybridMultilevel"/>
    <w:tmpl w:val="47781D78"/>
    <w:lvl w:ilvl="0" w:tplc="040C000F">
      <w:start w:val="1"/>
      <w:numFmt w:val="decimal"/>
      <w:lvlText w:val="%1."/>
      <w:lvlJc w:val="left"/>
      <w:pPr>
        <w:ind w:left="2662" w:hanging="360"/>
      </w:pPr>
    </w:lvl>
    <w:lvl w:ilvl="1" w:tplc="040C0019" w:tentative="1">
      <w:start w:val="1"/>
      <w:numFmt w:val="lowerLetter"/>
      <w:lvlText w:val="%2."/>
      <w:lvlJc w:val="left"/>
      <w:pPr>
        <w:ind w:left="3382" w:hanging="360"/>
      </w:pPr>
    </w:lvl>
    <w:lvl w:ilvl="2" w:tplc="040C001B" w:tentative="1">
      <w:start w:val="1"/>
      <w:numFmt w:val="lowerRoman"/>
      <w:lvlText w:val="%3."/>
      <w:lvlJc w:val="right"/>
      <w:pPr>
        <w:ind w:left="4102" w:hanging="180"/>
      </w:pPr>
    </w:lvl>
    <w:lvl w:ilvl="3" w:tplc="040C000F" w:tentative="1">
      <w:start w:val="1"/>
      <w:numFmt w:val="decimal"/>
      <w:lvlText w:val="%4."/>
      <w:lvlJc w:val="left"/>
      <w:pPr>
        <w:ind w:left="4822" w:hanging="360"/>
      </w:pPr>
    </w:lvl>
    <w:lvl w:ilvl="4" w:tplc="040C0019" w:tentative="1">
      <w:start w:val="1"/>
      <w:numFmt w:val="lowerLetter"/>
      <w:lvlText w:val="%5."/>
      <w:lvlJc w:val="left"/>
      <w:pPr>
        <w:ind w:left="5542" w:hanging="360"/>
      </w:pPr>
    </w:lvl>
    <w:lvl w:ilvl="5" w:tplc="040C001B" w:tentative="1">
      <w:start w:val="1"/>
      <w:numFmt w:val="lowerRoman"/>
      <w:lvlText w:val="%6."/>
      <w:lvlJc w:val="right"/>
      <w:pPr>
        <w:ind w:left="6262" w:hanging="180"/>
      </w:pPr>
    </w:lvl>
    <w:lvl w:ilvl="6" w:tplc="040C000F" w:tentative="1">
      <w:start w:val="1"/>
      <w:numFmt w:val="decimal"/>
      <w:lvlText w:val="%7."/>
      <w:lvlJc w:val="left"/>
      <w:pPr>
        <w:ind w:left="6982" w:hanging="360"/>
      </w:pPr>
    </w:lvl>
    <w:lvl w:ilvl="7" w:tplc="040C0019" w:tentative="1">
      <w:start w:val="1"/>
      <w:numFmt w:val="lowerLetter"/>
      <w:lvlText w:val="%8."/>
      <w:lvlJc w:val="left"/>
      <w:pPr>
        <w:ind w:left="7702" w:hanging="360"/>
      </w:pPr>
    </w:lvl>
    <w:lvl w:ilvl="8" w:tplc="040C001B" w:tentative="1">
      <w:start w:val="1"/>
      <w:numFmt w:val="lowerRoman"/>
      <w:lvlText w:val="%9."/>
      <w:lvlJc w:val="right"/>
      <w:pPr>
        <w:ind w:left="8422" w:hanging="180"/>
      </w:pPr>
    </w:lvl>
  </w:abstractNum>
  <w:abstractNum w:abstractNumId="24" w15:restartNumberingAfterBreak="0">
    <w:nsid w:val="35A36E90"/>
    <w:multiLevelType w:val="multilevel"/>
    <w:tmpl w:val="CB1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9678FF"/>
    <w:multiLevelType w:val="multilevel"/>
    <w:tmpl w:val="25D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020D6"/>
    <w:multiLevelType w:val="hybridMultilevel"/>
    <w:tmpl w:val="CA189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12307"/>
    <w:multiLevelType w:val="hybridMultilevel"/>
    <w:tmpl w:val="467682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A5075D"/>
    <w:multiLevelType w:val="hybridMultilevel"/>
    <w:tmpl w:val="05DC06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039F2"/>
    <w:multiLevelType w:val="hybridMultilevel"/>
    <w:tmpl w:val="611AB1EE"/>
    <w:lvl w:ilvl="0" w:tplc="CB7E212A">
      <w:start w:val="1"/>
      <w:numFmt w:val="lowerLetter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C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A3C44662">
      <w:start w:val="5"/>
      <w:numFmt w:val="bullet"/>
      <w:lvlText w:val="-"/>
      <w:lvlJc w:val="left"/>
      <w:pPr>
        <w:tabs>
          <w:tab w:val="num" w:pos="3382"/>
        </w:tabs>
        <w:ind w:left="3382" w:hanging="360"/>
      </w:pPr>
      <w:rPr>
        <w:rFonts w:ascii="Times New Roman" w:eastAsia="Times New Roman" w:hAnsi="Times New Roman" w:cs="Times New Roman" w:hint="default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0" w15:restartNumberingAfterBreak="0">
    <w:nsid w:val="4BD62166"/>
    <w:multiLevelType w:val="hybridMultilevel"/>
    <w:tmpl w:val="0DF0EC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03F57"/>
    <w:multiLevelType w:val="multilevel"/>
    <w:tmpl w:val="428C72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3710F"/>
    <w:multiLevelType w:val="hybridMultilevel"/>
    <w:tmpl w:val="7492666A"/>
    <w:lvl w:ilvl="0" w:tplc="DD20D52A">
      <w:numFmt w:val="bullet"/>
      <w:lvlText w:val=""/>
      <w:lvlJc w:val="left"/>
      <w:pPr>
        <w:ind w:left="69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3" w15:restartNumberingAfterBreak="0">
    <w:nsid w:val="558353FC"/>
    <w:multiLevelType w:val="hybridMultilevel"/>
    <w:tmpl w:val="40E625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48112C"/>
    <w:multiLevelType w:val="hybridMultilevel"/>
    <w:tmpl w:val="DC2067FE"/>
    <w:lvl w:ilvl="0" w:tplc="040C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5" w15:restartNumberingAfterBreak="0">
    <w:nsid w:val="60387E0D"/>
    <w:multiLevelType w:val="multilevel"/>
    <w:tmpl w:val="58EA7782"/>
    <w:lvl w:ilvl="0">
      <w:start w:val="1"/>
      <w:numFmt w:val="upperRoman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4431844"/>
    <w:multiLevelType w:val="hybridMultilevel"/>
    <w:tmpl w:val="00F627E2"/>
    <w:lvl w:ilvl="0" w:tplc="3C6C771C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7" w15:restartNumberingAfterBreak="0">
    <w:nsid w:val="657C222D"/>
    <w:multiLevelType w:val="hybridMultilevel"/>
    <w:tmpl w:val="269C9FF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9946A66C">
      <w:start w:val="1"/>
      <w:numFmt w:val="bullet"/>
      <w:lvlText w:val="-"/>
      <w:lvlJc w:val="left"/>
      <w:pPr>
        <w:tabs>
          <w:tab w:val="num" w:pos="2061"/>
        </w:tabs>
        <w:ind w:left="2061" w:hanging="360"/>
      </w:pPr>
      <w:rPr>
        <w:rFonts w:ascii="Times New Roman" w:eastAsia="Times New Roman" w:hAnsi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75615B4"/>
    <w:multiLevelType w:val="hybridMultilevel"/>
    <w:tmpl w:val="B9C086FE"/>
    <w:lvl w:ilvl="0" w:tplc="040C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9" w15:restartNumberingAfterBreak="0">
    <w:nsid w:val="67E512C9"/>
    <w:multiLevelType w:val="hybridMultilevel"/>
    <w:tmpl w:val="00F627E2"/>
    <w:lvl w:ilvl="0" w:tplc="3C6C771C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0" w15:restartNumberingAfterBreak="0">
    <w:nsid w:val="69006B78"/>
    <w:multiLevelType w:val="hybridMultilevel"/>
    <w:tmpl w:val="5C602234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1" w15:restartNumberingAfterBreak="0">
    <w:nsid w:val="6CD7380A"/>
    <w:multiLevelType w:val="hybridMultilevel"/>
    <w:tmpl w:val="43267B9A"/>
    <w:lvl w:ilvl="0" w:tplc="040C0017">
      <w:start w:val="1"/>
      <w:numFmt w:val="lowerLetter"/>
      <w:lvlText w:val="%1)"/>
      <w:lvlJc w:val="left"/>
      <w:pPr>
        <w:ind w:left="885" w:hanging="360"/>
      </w:p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2" w15:restartNumberingAfterBreak="0">
    <w:nsid w:val="742A46E3"/>
    <w:multiLevelType w:val="hybridMultilevel"/>
    <w:tmpl w:val="A26CAAD2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BEB3A37"/>
    <w:multiLevelType w:val="hybridMultilevel"/>
    <w:tmpl w:val="3ACE550A"/>
    <w:lvl w:ilvl="0" w:tplc="040C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6D5568"/>
    <w:multiLevelType w:val="hybridMultilevel"/>
    <w:tmpl w:val="467682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0"/>
  </w:num>
  <w:num w:numId="3">
    <w:abstractNumId w:val="26"/>
  </w:num>
  <w:num w:numId="4">
    <w:abstractNumId w:val="11"/>
  </w:num>
  <w:num w:numId="5">
    <w:abstractNumId w:val="30"/>
  </w:num>
  <w:num w:numId="6">
    <w:abstractNumId w:val="34"/>
  </w:num>
  <w:num w:numId="7">
    <w:abstractNumId w:val="2"/>
  </w:num>
  <w:num w:numId="8">
    <w:abstractNumId w:val="22"/>
  </w:num>
  <w:num w:numId="9">
    <w:abstractNumId w:val="24"/>
  </w:num>
  <w:num w:numId="10">
    <w:abstractNumId w:val="9"/>
  </w:num>
  <w:num w:numId="11">
    <w:abstractNumId w:val="32"/>
  </w:num>
  <w:num w:numId="12">
    <w:abstractNumId w:val="14"/>
  </w:num>
  <w:num w:numId="13">
    <w:abstractNumId w:val="42"/>
  </w:num>
  <w:num w:numId="14">
    <w:abstractNumId w:val="38"/>
  </w:num>
  <w:num w:numId="15">
    <w:abstractNumId w:val="10"/>
  </w:num>
  <w:num w:numId="16">
    <w:abstractNumId w:val="44"/>
  </w:num>
  <w:num w:numId="17">
    <w:abstractNumId w:val="27"/>
  </w:num>
  <w:num w:numId="18">
    <w:abstractNumId w:val="17"/>
  </w:num>
  <w:num w:numId="19">
    <w:abstractNumId w:val="6"/>
  </w:num>
  <w:num w:numId="20">
    <w:abstractNumId w:val="19"/>
  </w:num>
  <w:num w:numId="21">
    <w:abstractNumId w:val="28"/>
  </w:num>
  <w:num w:numId="22">
    <w:abstractNumId w:val="36"/>
  </w:num>
  <w:num w:numId="23">
    <w:abstractNumId w:val="40"/>
  </w:num>
  <w:num w:numId="24">
    <w:abstractNumId w:val="15"/>
  </w:num>
  <w:num w:numId="25">
    <w:abstractNumId w:val="39"/>
  </w:num>
  <w:num w:numId="26">
    <w:abstractNumId w:val="33"/>
  </w:num>
  <w:num w:numId="27">
    <w:abstractNumId w:val="41"/>
  </w:num>
  <w:num w:numId="28">
    <w:abstractNumId w:val="12"/>
  </w:num>
  <w:num w:numId="29">
    <w:abstractNumId w:val="13"/>
  </w:num>
  <w:num w:numId="30">
    <w:abstractNumId w:val="8"/>
  </w:num>
  <w:num w:numId="31">
    <w:abstractNumId w:val="1"/>
  </w:num>
  <w:num w:numId="32">
    <w:abstractNumId w:val="29"/>
  </w:num>
  <w:num w:numId="33">
    <w:abstractNumId w:val="4"/>
  </w:num>
  <w:num w:numId="34">
    <w:abstractNumId w:val="23"/>
  </w:num>
  <w:num w:numId="35">
    <w:abstractNumId w:val="3"/>
  </w:num>
  <w:num w:numId="36">
    <w:abstractNumId w:val="21"/>
  </w:num>
  <w:num w:numId="37">
    <w:abstractNumId w:val="5"/>
  </w:num>
  <w:num w:numId="38">
    <w:abstractNumId w:val="43"/>
  </w:num>
  <w:num w:numId="39">
    <w:abstractNumId w:val="18"/>
  </w:num>
  <w:num w:numId="40">
    <w:abstractNumId w:val="7"/>
  </w:num>
  <w:num w:numId="41">
    <w:abstractNumId w:val="37"/>
  </w:num>
  <w:num w:numId="42">
    <w:abstractNumId w:val="20"/>
  </w:num>
  <w:num w:numId="43">
    <w:abstractNumId w:val="25"/>
  </w:num>
  <w:num w:numId="44">
    <w:abstractNumId w:val="31"/>
  </w:num>
  <w:num w:numId="4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US" w:vendorID="64" w:dllVersion="131078" w:nlCheck="1" w:checkStyle="1"/>
  <w:activeWritingStyle w:appName="MSWord" w:lang="fr-FR" w:vendorID="64" w:dllVersion="131078" w:nlCheck="1" w:checkStyle="0"/>
  <w:activeWritingStyle w:appName="MSWord" w:lang="en-GB" w:vendorID="64" w:dllVersion="131078" w:nlCheck="1" w:checkStyle="1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2D"/>
    <w:rsid w:val="0000313F"/>
    <w:rsid w:val="000031F8"/>
    <w:rsid w:val="000112E9"/>
    <w:rsid w:val="00012519"/>
    <w:rsid w:val="00012894"/>
    <w:rsid w:val="00012D3F"/>
    <w:rsid w:val="0001359F"/>
    <w:rsid w:val="00013CC8"/>
    <w:rsid w:val="00021D51"/>
    <w:rsid w:val="00024DEF"/>
    <w:rsid w:val="000319AD"/>
    <w:rsid w:val="00033A59"/>
    <w:rsid w:val="00033AE4"/>
    <w:rsid w:val="00034567"/>
    <w:rsid w:val="000347BA"/>
    <w:rsid w:val="00034B12"/>
    <w:rsid w:val="00037390"/>
    <w:rsid w:val="00045393"/>
    <w:rsid w:val="00045965"/>
    <w:rsid w:val="00045F20"/>
    <w:rsid w:val="00046711"/>
    <w:rsid w:val="0005265B"/>
    <w:rsid w:val="000604AB"/>
    <w:rsid w:val="00062C69"/>
    <w:rsid w:val="00064C44"/>
    <w:rsid w:val="00066AA9"/>
    <w:rsid w:val="00070CCC"/>
    <w:rsid w:val="00071F0C"/>
    <w:rsid w:val="00073FDC"/>
    <w:rsid w:val="00075C37"/>
    <w:rsid w:val="00080824"/>
    <w:rsid w:val="0008531A"/>
    <w:rsid w:val="00093203"/>
    <w:rsid w:val="00095F75"/>
    <w:rsid w:val="000A284C"/>
    <w:rsid w:val="000B1BC0"/>
    <w:rsid w:val="000B26FD"/>
    <w:rsid w:val="000C22B7"/>
    <w:rsid w:val="000D0853"/>
    <w:rsid w:val="000D1558"/>
    <w:rsid w:val="000D1693"/>
    <w:rsid w:val="000D48D3"/>
    <w:rsid w:val="000D564F"/>
    <w:rsid w:val="000D70AE"/>
    <w:rsid w:val="000E2320"/>
    <w:rsid w:val="000E3B17"/>
    <w:rsid w:val="000F2AB3"/>
    <w:rsid w:val="000F2FF2"/>
    <w:rsid w:val="000F3A6E"/>
    <w:rsid w:val="000F5A2A"/>
    <w:rsid w:val="00113729"/>
    <w:rsid w:val="00114B5C"/>
    <w:rsid w:val="0011773B"/>
    <w:rsid w:val="00123AA1"/>
    <w:rsid w:val="00130B50"/>
    <w:rsid w:val="00133162"/>
    <w:rsid w:val="00134282"/>
    <w:rsid w:val="001349D7"/>
    <w:rsid w:val="00135F2B"/>
    <w:rsid w:val="001406FD"/>
    <w:rsid w:val="00140A3D"/>
    <w:rsid w:val="00144491"/>
    <w:rsid w:val="0015046C"/>
    <w:rsid w:val="00150802"/>
    <w:rsid w:val="00151B9D"/>
    <w:rsid w:val="00152669"/>
    <w:rsid w:val="00154F7E"/>
    <w:rsid w:val="00160667"/>
    <w:rsid w:val="00162CBD"/>
    <w:rsid w:val="00184D87"/>
    <w:rsid w:val="00191C11"/>
    <w:rsid w:val="001945B0"/>
    <w:rsid w:val="001956F4"/>
    <w:rsid w:val="0019642A"/>
    <w:rsid w:val="00196AFA"/>
    <w:rsid w:val="001A1D6D"/>
    <w:rsid w:val="001A55CB"/>
    <w:rsid w:val="001A6056"/>
    <w:rsid w:val="001A6206"/>
    <w:rsid w:val="001B3F51"/>
    <w:rsid w:val="001C5109"/>
    <w:rsid w:val="001C7609"/>
    <w:rsid w:val="001D3DF2"/>
    <w:rsid w:val="001E122F"/>
    <w:rsid w:val="001F292C"/>
    <w:rsid w:val="001F3FA8"/>
    <w:rsid w:val="001F5119"/>
    <w:rsid w:val="001F5843"/>
    <w:rsid w:val="001F63AC"/>
    <w:rsid w:val="001F7193"/>
    <w:rsid w:val="002035C7"/>
    <w:rsid w:val="002073C6"/>
    <w:rsid w:val="0020754C"/>
    <w:rsid w:val="002306F4"/>
    <w:rsid w:val="00234160"/>
    <w:rsid w:val="00237943"/>
    <w:rsid w:val="002457BB"/>
    <w:rsid w:val="00247835"/>
    <w:rsid w:val="00247838"/>
    <w:rsid w:val="00247E49"/>
    <w:rsid w:val="00247EEE"/>
    <w:rsid w:val="00260A12"/>
    <w:rsid w:val="00261507"/>
    <w:rsid w:val="00263AC6"/>
    <w:rsid w:val="00270026"/>
    <w:rsid w:val="00270E71"/>
    <w:rsid w:val="0027352D"/>
    <w:rsid w:val="00274BB7"/>
    <w:rsid w:val="00275ABB"/>
    <w:rsid w:val="00277423"/>
    <w:rsid w:val="00282E35"/>
    <w:rsid w:val="00285630"/>
    <w:rsid w:val="00287CED"/>
    <w:rsid w:val="00287F3D"/>
    <w:rsid w:val="002900FF"/>
    <w:rsid w:val="00290220"/>
    <w:rsid w:val="00292031"/>
    <w:rsid w:val="00296C2D"/>
    <w:rsid w:val="002A0EB6"/>
    <w:rsid w:val="002A7CA2"/>
    <w:rsid w:val="002B1F1C"/>
    <w:rsid w:val="002B76C7"/>
    <w:rsid w:val="002B7C48"/>
    <w:rsid w:val="002C1081"/>
    <w:rsid w:val="002C1226"/>
    <w:rsid w:val="002C2765"/>
    <w:rsid w:val="002C529C"/>
    <w:rsid w:val="002C52C3"/>
    <w:rsid w:val="002D17A2"/>
    <w:rsid w:val="002D6802"/>
    <w:rsid w:val="002E0E09"/>
    <w:rsid w:val="002F0098"/>
    <w:rsid w:val="002F0C09"/>
    <w:rsid w:val="002F6F6D"/>
    <w:rsid w:val="003009F7"/>
    <w:rsid w:val="00302E29"/>
    <w:rsid w:val="00305D18"/>
    <w:rsid w:val="00310E9B"/>
    <w:rsid w:val="00311393"/>
    <w:rsid w:val="00312C42"/>
    <w:rsid w:val="00312F89"/>
    <w:rsid w:val="0031365F"/>
    <w:rsid w:val="00330513"/>
    <w:rsid w:val="00331897"/>
    <w:rsid w:val="003415DB"/>
    <w:rsid w:val="00350E70"/>
    <w:rsid w:val="0035296D"/>
    <w:rsid w:val="00353D05"/>
    <w:rsid w:val="003611EF"/>
    <w:rsid w:val="00362293"/>
    <w:rsid w:val="00365DCC"/>
    <w:rsid w:val="00366C1B"/>
    <w:rsid w:val="00370E65"/>
    <w:rsid w:val="00371017"/>
    <w:rsid w:val="003737E1"/>
    <w:rsid w:val="00374C05"/>
    <w:rsid w:val="00375B16"/>
    <w:rsid w:val="00375BFB"/>
    <w:rsid w:val="00376CB1"/>
    <w:rsid w:val="00380C34"/>
    <w:rsid w:val="00383F72"/>
    <w:rsid w:val="003846E6"/>
    <w:rsid w:val="003878C3"/>
    <w:rsid w:val="00390172"/>
    <w:rsid w:val="00391D15"/>
    <w:rsid w:val="0039381D"/>
    <w:rsid w:val="003941A3"/>
    <w:rsid w:val="003A00C1"/>
    <w:rsid w:val="003A0656"/>
    <w:rsid w:val="003A2547"/>
    <w:rsid w:val="003A37C3"/>
    <w:rsid w:val="003A6191"/>
    <w:rsid w:val="003B2A16"/>
    <w:rsid w:val="003B364A"/>
    <w:rsid w:val="003C1B9E"/>
    <w:rsid w:val="003C5CD7"/>
    <w:rsid w:val="003C72B9"/>
    <w:rsid w:val="003C7793"/>
    <w:rsid w:val="003D0D77"/>
    <w:rsid w:val="003D1369"/>
    <w:rsid w:val="003D2A01"/>
    <w:rsid w:val="003D551C"/>
    <w:rsid w:val="003E5FE0"/>
    <w:rsid w:val="003F14DE"/>
    <w:rsid w:val="003F52C9"/>
    <w:rsid w:val="003F7F00"/>
    <w:rsid w:val="004050BF"/>
    <w:rsid w:val="00405626"/>
    <w:rsid w:val="0041114A"/>
    <w:rsid w:val="0042046D"/>
    <w:rsid w:val="00424E24"/>
    <w:rsid w:val="00426574"/>
    <w:rsid w:val="00430414"/>
    <w:rsid w:val="0044483E"/>
    <w:rsid w:val="00445EAD"/>
    <w:rsid w:val="0045148E"/>
    <w:rsid w:val="00452603"/>
    <w:rsid w:val="004546AC"/>
    <w:rsid w:val="0045592F"/>
    <w:rsid w:val="00461771"/>
    <w:rsid w:val="004659FC"/>
    <w:rsid w:val="00475548"/>
    <w:rsid w:val="0047612B"/>
    <w:rsid w:val="004762AD"/>
    <w:rsid w:val="00477B5E"/>
    <w:rsid w:val="004803B1"/>
    <w:rsid w:val="00484487"/>
    <w:rsid w:val="00487F60"/>
    <w:rsid w:val="0049173D"/>
    <w:rsid w:val="00491CFC"/>
    <w:rsid w:val="004922D0"/>
    <w:rsid w:val="00496269"/>
    <w:rsid w:val="004A0297"/>
    <w:rsid w:val="004A0E5E"/>
    <w:rsid w:val="004A3D33"/>
    <w:rsid w:val="004A6CF8"/>
    <w:rsid w:val="004B4ADF"/>
    <w:rsid w:val="004B55BB"/>
    <w:rsid w:val="004B7F41"/>
    <w:rsid w:val="004C0341"/>
    <w:rsid w:val="004C10C1"/>
    <w:rsid w:val="004C334C"/>
    <w:rsid w:val="004C60A2"/>
    <w:rsid w:val="004D0514"/>
    <w:rsid w:val="004D3E8B"/>
    <w:rsid w:val="004D62F0"/>
    <w:rsid w:val="004D6721"/>
    <w:rsid w:val="004F0A95"/>
    <w:rsid w:val="004F3FF8"/>
    <w:rsid w:val="004F4E42"/>
    <w:rsid w:val="004F51ED"/>
    <w:rsid w:val="004F552E"/>
    <w:rsid w:val="004F6818"/>
    <w:rsid w:val="004F6D6E"/>
    <w:rsid w:val="00512AB5"/>
    <w:rsid w:val="00515CAC"/>
    <w:rsid w:val="00520495"/>
    <w:rsid w:val="00524072"/>
    <w:rsid w:val="00524ED3"/>
    <w:rsid w:val="0052569E"/>
    <w:rsid w:val="0052571F"/>
    <w:rsid w:val="00527A6A"/>
    <w:rsid w:val="00532C29"/>
    <w:rsid w:val="00540AD4"/>
    <w:rsid w:val="00543811"/>
    <w:rsid w:val="00544D82"/>
    <w:rsid w:val="00552CCD"/>
    <w:rsid w:val="005533FE"/>
    <w:rsid w:val="0055638A"/>
    <w:rsid w:val="00561852"/>
    <w:rsid w:val="00562198"/>
    <w:rsid w:val="00565733"/>
    <w:rsid w:val="00581343"/>
    <w:rsid w:val="00587ADE"/>
    <w:rsid w:val="005925C8"/>
    <w:rsid w:val="00595A39"/>
    <w:rsid w:val="00597931"/>
    <w:rsid w:val="005A1FEF"/>
    <w:rsid w:val="005A6423"/>
    <w:rsid w:val="005B7197"/>
    <w:rsid w:val="005C1CE7"/>
    <w:rsid w:val="005D087B"/>
    <w:rsid w:val="005D2316"/>
    <w:rsid w:val="005D3045"/>
    <w:rsid w:val="005D74BC"/>
    <w:rsid w:val="005E5788"/>
    <w:rsid w:val="005F4640"/>
    <w:rsid w:val="006002BA"/>
    <w:rsid w:val="0060406E"/>
    <w:rsid w:val="0061145F"/>
    <w:rsid w:val="00611AC3"/>
    <w:rsid w:val="006123F3"/>
    <w:rsid w:val="00613622"/>
    <w:rsid w:val="00620697"/>
    <w:rsid w:val="00620B2A"/>
    <w:rsid w:val="00620EBB"/>
    <w:rsid w:val="00621244"/>
    <w:rsid w:val="00621565"/>
    <w:rsid w:val="00622B12"/>
    <w:rsid w:val="00624149"/>
    <w:rsid w:val="006248AD"/>
    <w:rsid w:val="0062563C"/>
    <w:rsid w:val="00625F19"/>
    <w:rsid w:val="0063369A"/>
    <w:rsid w:val="00634A97"/>
    <w:rsid w:val="0063693B"/>
    <w:rsid w:val="00640D17"/>
    <w:rsid w:val="006413F8"/>
    <w:rsid w:val="00646EC3"/>
    <w:rsid w:val="00651D02"/>
    <w:rsid w:val="0065217A"/>
    <w:rsid w:val="006633B4"/>
    <w:rsid w:val="00665486"/>
    <w:rsid w:val="00667102"/>
    <w:rsid w:val="00672D47"/>
    <w:rsid w:val="00676DE6"/>
    <w:rsid w:val="00680397"/>
    <w:rsid w:val="00682BB0"/>
    <w:rsid w:val="00682DE2"/>
    <w:rsid w:val="00685F06"/>
    <w:rsid w:val="0068651A"/>
    <w:rsid w:val="006926EC"/>
    <w:rsid w:val="00694302"/>
    <w:rsid w:val="00694F36"/>
    <w:rsid w:val="006972FA"/>
    <w:rsid w:val="00697C4A"/>
    <w:rsid w:val="006A16DE"/>
    <w:rsid w:val="006A1F3F"/>
    <w:rsid w:val="006A28AE"/>
    <w:rsid w:val="006A4B0C"/>
    <w:rsid w:val="006A55CE"/>
    <w:rsid w:val="006A5E14"/>
    <w:rsid w:val="006A6839"/>
    <w:rsid w:val="006B14E4"/>
    <w:rsid w:val="006C0A95"/>
    <w:rsid w:val="006C2030"/>
    <w:rsid w:val="006C43C0"/>
    <w:rsid w:val="006D08FD"/>
    <w:rsid w:val="006D39C7"/>
    <w:rsid w:val="006E19F6"/>
    <w:rsid w:val="006E5518"/>
    <w:rsid w:val="006E6588"/>
    <w:rsid w:val="006F04B7"/>
    <w:rsid w:val="006F2ADF"/>
    <w:rsid w:val="006F2B65"/>
    <w:rsid w:val="006F37C1"/>
    <w:rsid w:val="006F4EC8"/>
    <w:rsid w:val="00700A79"/>
    <w:rsid w:val="00700B0E"/>
    <w:rsid w:val="00704B4E"/>
    <w:rsid w:val="00710E8F"/>
    <w:rsid w:val="007126F8"/>
    <w:rsid w:val="007144C6"/>
    <w:rsid w:val="00716E38"/>
    <w:rsid w:val="00717CBE"/>
    <w:rsid w:val="007300AB"/>
    <w:rsid w:val="0073239A"/>
    <w:rsid w:val="0073638E"/>
    <w:rsid w:val="00736BE6"/>
    <w:rsid w:val="0073728C"/>
    <w:rsid w:val="00741CDD"/>
    <w:rsid w:val="00742275"/>
    <w:rsid w:val="00744AD7"/>
    <w:rsid w:val="0074550D"/>
    <w:rsid w:val="00746790"/>
    <w:rsid w:val="00747787"/>
    <w:rsid w:val="00747C20"/>
    <w:rsid w:val="00753680"/>
    <w:rsid w:val="0076074B"/>
    <w:rsid w:val="00780B5D"/>
    <w:rsid w:val="0078400B"/>
    <w:rsid w:val="00790DE4"/>
    <w:rsid w:val="00791E6B"/>
    <w:rsid w:val="007956C0"/>
    <w:rsid w:val="007A237E"/>
    <w:rsid w:val="007A35CA"/>
    <w:rsid w:val="007A3C15"/>
    <w:rsid w:val="007B14A9"/>
    <w:rsid w:val="007B2D0A"/>
    <w:rsid w:val="007B2DE2"/>
    <w:rsid w:val="007B5F81"/>
    <w:rsid w:val="007B68EC"/>
    <w:rsid w:val="007B6932"/>
    <w:rsid w:val="007C1806"/>
    <w:rsid w:val="007C2636"/>
    <w:rsid w:val="007C31F8"/>
    <w:rsid w:val="007C74CB"/>
    <w:rsid w:val="007C76A4"/>
    <w:rsid w:val="007D027B"/>
    <w:rsid w:val="007D0673"/>
    <w:rsid w:val="007D5036"/>
    <w:rsid w:val="007D5B17"/>
    <w:rsid w:val="007D5DEF"/>
    <w:rsid w:val="007E31A2"/>
    <w:rsid w:val="007E3E01"/>
    <w:rsid w:val="007F2337"/>
    <w:rsid w:val="007F3988"/>
    <w:rsid w:val="007F3C4A"/>
    <w:rsid w:val="007F48BA"/>
    <w:rsid w:val="00804232"/>
    <w:rsid w:val="008104FF"/>
    <w:rsid w:val="00811DE6"/>
    <w:rsid w:val="0081685D"/>
    <w:rsid w:val="00824A55"/>
    <w:rsid w:val="00852DA8"/>
    <w:rsid w:val="0085629F"/>
    <w:rsid w:val="00857637"/>
    <w:rsid w:val="008604D9"/>
    <w:rsid w:val="008635B3"/>
    <w:rsid w:val="00867A85"/>
    <w:rsid w:val="0087158B"/>
    <w:rsid w:val="00871A2F"/>
    <w:rsid w:val="00871B34"/>
    <w:rsid w:val="008778A8"/>
    <w:rsid w:val="0088604E"/>
    <w:rsid w:val="008926CC"/>
    <w:rsid w:val="00893C0C"/>
    <w:rsid w:val="008A0306"/>
    <w:rsid w:val="008A1AFA"/>
    <w:rsid w:val="008A27A5"/>
    <w:rsid w:val="008A49C6"/>
    <w:rsid w:val="008A7933"/>
    <w:rsid w:val="008B0C44"/>
    <w:rsid w:val="008B0E6C"/>
    <w:rsid w:val="008B4297"/>
    <w:rsid w:val="008B4EBD"/>
    <w:rsid w:val="008B6EB7"/>
    <w:rsid w:val="008B7E45"/>
    <w:rsid w:val="008B7E53"/>
    <w:rsid w:val="008C00A4"/>
    <w:rsid w:val="008C030D"/>
    <w:rsid w:val="008C52D0"/>
    <w:rsid w:val="008C54C0"/>
    <w:rsid w:val="008C54CA"/>
    <w:rsid w:val="008C6468"/>
    <w:rsid w:val="008D4FB3"/>
    <w:rsid w:val="008D577A"/>
    <w:rsid w:val="008D6CE9"/>
    <w:rsid w:val="008E2565"/>
    <w:rsid w:val="008E3F0D"/>
    <w:rsid w:val="008E583A"/>
    <w:rsid w:val="008E73AE"/>
    <w:rsid w:val="008F3095"/>
    <w:rsid w:val="008F52C1"/>
    <w:rsid w:val="0090230F"/>
    <w:rsid w:val="009064E3"/>
    <w:rsid w:val="0090732B"/>
    <w:rsid w:val="00910D3E"/>
    <w:rsid w:val="00921A21"/>
    <w:rsid w:val="009234C6"/>
    <w:rsid w:val="00935CFD"/>
    <w:rsid w:val="00936BF1"/>
    <w:rsid w:val="0093754C"/>
    <w:rsid w:val="00940E4C"/>
    <w:rsid w:val="00942279"/>
    <w:rsid w:val="0094333E"/>
    <w:rsid w:val="0094388C"/>
    <w:rsid w:val="009445B4"/>
    <w:rsid w:val="00946FC3"/>
    <w:rsid w:val="0095357F"/>
    <w:rsid w:val="00957A30"/>
    <w:rsid w:val="0096285E"/>
    <w:rsid w:val="00966DDC"/>
    <w:rsid w:val="00972F1D"/>
    <w:rsid w:val="00977987"/>
    <w:rsid w:val="00977CEA"/>
    <w:rsid w:val="00986541"/>
    <w:rsid w:val="00991055"/>
    <w:rsid w:val="00993785"/>
    <w:rsid w:val="00995DD4"/>
    <w:rsid w:val="0099651E"/>
    <w:rsid w:val="00997C91"/>
    <w:rsid w:val="009A078F"/>
    <w:rsid w:val="009A3BBE"/>
    <w:rsid w:val="009A4745"/>
    <w:rsid w:val="009A64E8"/>
    <w:rsid w:val="009B034E"/>
    <w:rsid w:val="009B41B4"/>
    <w:rsid w:val="009B45A3"/>
    <w:rsid w:val="009B5F27"/>
    <w:rsid w:val="009C0841"/>
    <w:rsid w:val="009C4F03"/>
    <w:rsid w:val="009C5B85"/>
    <w:rsid w:val="009C680E"/>
    <w:rsid w:val="009D4D3A"/>
    <w:rsid w:val="009E2177"/>
    <w:rsid w:val="009E2AD3"/>
    <w:rsid w:val="009E5827"/>
    <w:rsid w:val="009F0237"/>
    <w:rsid w:val="009F45BA"/>
    <w:rsid w:val="00A0061F"/>
    <w:rsid w:val="00A018D9"/>
    <w:rsid w:val="00A02389"/>
    <w:rsid w:val="00A149D1"/>
    <w:rsid w:val="00A15603"/>
    <w:rsid w:val="00A2156B"/>
    <w:rsid w:val="00A219C4"/>
    <w:rsid w:val="00A23323"/>
    <w:rsid w:val="00A2614B"/>
    <w:rsid w:val="00A3098E"/>
    <w:rsid w:val="00A32539"/>
    <w:rsid w:val="00A34AE2"/>
    <w:rsid w:val="00A35092"/>
    <w:rsid w:val="00A47969"/>
    <w:rsid w:val="00A47E82"/>
    <w:rsid w:val="00A530E5"/>
    <w:rsid w:val="00A55990"/>
    <w:rsid w:val="00A64AE4"/>
    <w:rsid w:val="00A64F59"/>
    <w:rsid w:val="00A67FC3"/>
    <w:rsid w:val="00A701B4"/>
    <w:rsid w:val="00A705B5"/>
    <w:rsid w:val="00A71024"/>
    <w:rsid w:val="00A73E2E"/>
    <w:rsid w:val="00A75748"/>
    <w:rsid w:val="00A776EE"/>
    <w:rsid w:val="00A81C42"/>
    <w:rsid w:val="00A81DAC"/>
    <w:rsid w:val="00A82DEF"/>
    <w:rsid w:val="00AA1EEB"/>
    <w:rsid w:val="00AA5844"/>
    <w:rsid w:val="00AB1A99"/>
    <w:rsid w:val="00AB215C"/>
    <w:rsid w:val="00AB2AE6"/>
    <w:rsid w:val="00AB3A7F"/>
    <w:rsid w:val="00AB51FF"/>
    <w:rsid w:val="00AC13E5"/>
    <w:rsid w:val="00AC30F7"/>
    <w:rsid w:val="00AC5718"/>
    <w:rsid w:val="00AD0DBD"/>
    <w:rsid w:val="00AD2E6D"/>
    <w:rsid w:val="00AE16C5"/>
    <w:rsid w:val="00AE7049"/>
    <w:rsid w:val="00AE70D8"/>
    <w:rsid w:val="00AF0FD5"/>
    <w:rsid w:val="00B0395F"/>
    <w:rsid w:val="00B16037"/>
    <w:rsid w:val="00B16969"/>
    <w:rsid w:val="00B173E1"/>
    <w:rsid w:val="00B2034E"/>
    <w:rsid w:val="00B225B9"/>
    <w:rsid w:val="00B30125"/>
    <w:rsid w:val="00B31014"/>
    <w:rsid w:val="00B34AF1"/>
    <w:rsid w:val="00B37CFD"/>
    <w:rsid w:val="00B4139B"/>
    <w:rsid w:val="00B42FD5"/>
    <w:rsid w:val="00B44ED1"/>
    <w:rsid w:val="00B457E4"/>
    <w:rsid w:val="00B45A94"/>
    <w:rsid w:val="00B45F67"/>
    <w:rsid w:val="00B4797D"/>
    <w:rsid w:val="00B50ACD"/>
    <w:rsid w:val="00B60553"/>
    <w:rsid w:val="00B6510E"/>
    <w:rsid w:val="00B74588"/>
    <w:rsid w:val="00B750AB"/>
    <w:rsid w:val="00B806E2"/>
    <w:rsid w:val="00B82D5B"/>
    <w:rsid w:val="00B84469"/>
    <w:rsid w:val="00B87DD0"/>
    <w:rsid w:val="00B90780"/>
    <w:rsid w:val="00B90F28"/>
    <w:rsid w:val="00B92CC7"/>
    <w:rsid w:val="00B958C8"/>
    <w:rsid w:val="00BA1B47"/>
    <w:rsid w:val="00BA61AE"/>
    <w:rsid w:val="00BB0314"/>
    <w:rsid w:val="00BB03AC"/>
    <w:rsid w:val="00BB1849"/>
    <w:rsid w:val="00BC0E4A"/>
    <w:rsid w:val="00BC1194"/>
    <w:rsid w:val="00BC2615"/>
    <w:rsid w:val="00BC29C1"/>
    <w:rsid w:val="00BD21E0"/>
    <w:rsid w:val="00BD6651"/>
    <w:rsid w:val="00BE013A"/>
    <w:rsid w:val="00BE04E7"/>
    <w:rsid w:val="00BE0BDF"/>
    <w:rsid w:val="00BE261F"/>
    <w:rsid w:val="00BE3C57"/>
    <w:rsid w:val="00BE4837"/>
    <w:rsid w:val="00BE5CB8"/>
    <w:rsid w:val="00BE62E1"/>
    <w:rsid w:val="00C0264C"/>
    <w:rsid w:val="00C04183"/>
    <w:rsid w:val="00C05355"/>
    <w:rsid w:val="00C223F4"/>
    <w:rsid w:val="00C230C6"/>
    <w:rsid w:val="00C244C8"/>
    <w:rsid w:val="00C30D91"/>
    <w:rsid w:val="00C31AFC"/>
    <w:rsid w:val="00C3370A"/>
    <w:rsid w:val="00C34B85"/>
    <w:rsid w:val="00C4366E"/>
    <w:rsid w:val="00C45732"/>
    <w:rsid w:val="00C50A21"/>
    <w:rsid w:val="00C5161F"/>
    <w:rsid w:val="00C527AB"/>
    <w:rsid w:val="00C57AB0"/>
    <w:rsid w:val="00C665EA"/>
    <w:rsid w:val="00C7559B"/>
    <w:rsid w:val="00C77985"/>
    <w:rsid w:val="00C77D32"/>
    <w:rsid w:val="00C829E9"/>
    <w:rsid w:val="00C962CC"/>
    <w:rsid w:val="00C96824"/>
    <w:rsid w:val="00C97786"/>
    <w:rsid w:val="00CA08BF"/>
    <w:rsid w:val="00CA3272"/>
    <w:rsid w:val="00CA3B07"/>
    <w:rsid w:val="00CA7890"/>
    <w:rsid w:val="00CB0B6B"/>
    <w:rsid w:val="00CB79CD"/>
    <w:rsid w:val="00CC6D76"/>
    <w:rsid w:val="00CC7ED0"/>
    <w:rsid w:val="00CD07D1"/>
    <w:rsid w:val="00CD22A5"/>
    <w:rsid w:val="00CD23C2"/>
    <w:rsid w:val="00CD3939"/>
    <w:rsid w:val="00CD4348"/>
    <w:rsid w:val="00CD609F"/>
    <w:rsid w:val="00CD7131"/>
    <w:rsid w:val="00CE2CCB"/>
    <w:rsid w:val="00CE4360"/>
    <w:rsid w:val="00CF24F5"/>
    <w:rsid w:val="00CF2B53"/>
    <w:rsid w:val="00CF6EA8"/>
    <w:rsid w:val="00D0119F"/>
    <w:rsid w:val="00D05DDD"/>
    <w:rsid w:val="00D07637"/>
    <w:rsid w:val="00D12F83"/>
    <w:rsid w:val="00D14AE3"/>
    <w:rsid w:val="00D1527B"/>
    <w:rsid w:val="00D173D9"/>
    <w:rsid w:val="00D23D3E"/>
    <w:rsid w:val="00D2697C"/>
    <w:rsid w:val="00D349D9"/>
    <w:rsid w:val="00D368D1"/>
    <w:rsid w:val="00D411B9"/>
    <w:rsid w:val="00D42583"/>
    <w:rsid w:val="00D432DC"/>
    <w:rsid w:val="00D433BE"/>
    <w:rsid w:val="00D4593A"/>
    <w:rsid w:val="00D4628A"/>
    <w:rsid w:val="00D50965"/>
    <w:rsid w:val="00D5641E"/>
    <w:rsid w:val="00D604D3"/>
    <w:rsid w:val="00D650F1"/>
    <w:rsid w:val="00D67AAA"/>
    <w:rsid w:val="00D718E7"/>
    <w:rsid w:val="00D75C84"/>
    <w:rsid w:val="00D773BA"/>
    <w:rsid w:val="00D84ED7"/>
    <w:rsid w:val="00D858B7"/>
    <w:rsid w:val="00D860EE"/>
    <w:rsid w:val="00D875A1"/>
    <w:rsid w:val="00D90388"/>
    <w:rsid w:val="00D9217B"/>
    <w:rsid w:val="00D926A3"/>
    <w:rsid w:val="00D93C34"/>
    <w:rsid w:val="00D9537A"/>
    <w:rsid w:val="00D96796"/>
    <w:rsid w:val="00D96DFA"/>
    <w:rsid w:val="00DA0E36"/>
    <w:rsid w:val="00DA2CFE"/>
    <w:rsid w:val="00DA32D2"/>
    <w:rsid w:val="00DA6910"/>
    <w:rsid w:val="00DB090A"/>
    <w:rsid w:val="00DB1BF9"/>
    <w:rsid w:val="00DB7853"/>
    <w:rsid w:val="00DC148D"/>
    <w:rsid w:val="00DC2C34"/>
    <w:rsid w:val="00DC50D3"/>
    <w:rsid w:val="00DC532A"/>
    <w:rsid w:val="00DC684D"/>
    <w:rsid w:val="00DC6AF7"/>
    <w:rsid w:val="00DD4357"/>
    <w:rsid w:val="00DE436F"/>
    <w:rsid w:val="00DE456B"/>
    <w:rsid w:val="00DF07EA"/>
    <w:rsid w:val="00DF1F20"/>
    <w:rsid w:val="00DF3F5B"/>
    <w:rsid w:val="00E07270"/>
    <w:rsid w:val="00E10F97"/>
    <w:rsid w:val="00E11A03"/>
    <w:rsid w:val="00E16A6E"/>
    <w:rsid w:val="00E26CA2"/>
    <w:rsid w:val="00E27184"/>
    <w:rsid w:val="00E27A45"/>
    <w:rsid w:val="00E40964"/>
    <w:rsid w:val="00E425EA"/>
    <w:rsid w:val="00E42D22"/>
    <w:rsid w:val="00E443AB"/>
    <w:rsid w:val="00E46019"/>
    <w:rsid w:val="00E47E3A"/>
    <w:rsid w:val="00E50076"/>
    <w:rsid w:val="00E51046"/>
    <w:rsid w:val="00E52462"/>
    <w:rsid w:val="00E56AEA"/>
    <w:rsid w:val="00E723EF"/>
    <w:rsid w:val="00E72E0A"/>
    <w:rsid w:val="00E75B6A"/>
    <w:rsid w:val="00E828F4"/>
    <w:rsid w:val="00EA2974"/>
    <w:rsid w:val="00EA448D"/>
    <w:rsid w:val="00EC1D02"/>
    <w:rsid w:val="00EC50AA"/>
    <w:rsid w:val="00EC5174"/>
    <w:rsid w:val="00EC6A9F"/>
    <w:rsid w:val="00EC6BB4"/>
    <w:rsid w:val="00EC6BCC"/>
    <w:rsid w:val="00EC76E8"/>
    <w:rsid w:val="00ED1120"/>
    <w:rsid w:val="00ED5271"/>
    <w:rsid w:val="00ED7272"/>
    <w:rsid w:val="00EE0420"/>
    <w:rsid w:val="00EE2ECC"/>
    <w:rsid w:val="00EE55B3"/>
    <w:rsid w:val="00EE6533"/>
    <w:rsid w:val="00EF17ED"/>
    <w:rsid w:val="00EF217F"/>
    <w:rsid w:val="00EF4F94"/>
    <w:rsid w:val="00F014E9"/>
    <w:rsid w:val="00F016A7"/>
    <w:rsid w:val="00F12785"/>
    <w:rsid w:val="00F15C37"/>
    <w:rsid w:val="00F1716E"/>
    <w:rsid w:val="00F2245F"/>
    <w:rsid w:val="00F23D8E"/>
    <w:rsid w:val="00F23F75"/>
    <w:rsid w:val="00F26BA6"/>
    <w:rsid w:val="00F3381C"/>
    <w:rsid w:val="00F509EB"/>
    <w:rsid w:val="00F552C6"/>
    <w:rsid w:val="00F573A1"/>
    <w:rsid w:val="00F606FB"/>
    <w:rsid w:val="00F6213E"/>
    <w:rsid w:val="00F6697E"/>
    <w:rsid w:val="00F70F0D"/>
    <w:rsid w:val="00F73227"/>
    <w:rsid w:val="00F757E1"/>
    <w:rsid w:val="00F82020"/>
    <w:rsid w:val="00F82E78"/>
    <w:rsid w:val="00F843CA"/>
    <w:rsid w:val="00F91189"/>
    <w:rsid w:val="00F92AFB"/>
    <w:rsid w:val="00F93E6B"/>
    <w:rsid w:val="00F974CE"/>
    <w:rsid w:val="00F97758"/>
    <w:rsid w:val="00FA08D0"/>
    <w:rsid w:val="00FA2633"/>
    <w:rsid w:val="00FB320C"/>
    <w:rsid w:val="00FC28E2"/>
    <w:rsid w:val="00FC7E88"/>
    <w:rsid w:val="00FD1058"/>
    <w:rsid w:val="00FD4FAF"/>
    <w:rsid w:val="00FD5D6E"/>
    <w:rsid w:val="00FD5E95"/>
    <w:rsid w:val="00FE05E7"/>
    <w:rsid w:val="00FE6B75"/>
    <w:rsid w:val="00FF073E"/>
    <w:rsid w:val="00FF37F8"/>
    <w:rsid w:val="00FF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C987DFE"/>
  <w15:docId w15:val="{52B16B23-0AF3-47C2-BFEE-1EB24FAE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5A3"/>
    <w:rPr>
      <w:rFonts w:ascii="Times New Roman" w:eastAsia="Calibri" w:hAnsi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635B3"/>
    <w:pPr>
      <w:numPr>
        <w:numId w:val="1"/>
      </w:num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Times New Roman" w:hAnsi="Cambria"/>
      <w:b/>
      <w:bCs/>
      <w:color w:val="622423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qFormat/>
    <w:rsid w:val="008635B3"/>
    <w:pPr>
      <w:numPr>
        <w:ilvl w:val="1"/>
        <w:numId w:val="1"/>
      </w:num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contextualSpacing/>
      <w:outlineLvl w:val="1"/>
    </w:pPr>
    <w:rPr>
      <w:rFonts w:ascii="Cambria" w:eastAsia="Times New Roman" w:hAnsi="Cambria"/>
      <w:b/>
      <w:bCs/>
      <w:color w:val="943634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qFormat/>
    <w:rsid w:val="008635B3"/>
    <w:pPr>
      <w:numPr>
        <w:ilvl w:val="2"/>
        <w:numId w:val="1"/>
      </w:numPr>
      <w:pBdr>
        <w:left w:val="single" w:sz="48" w:space="2" w:color="C0504D"/>
        <w:bottom w:val="single" w:sz="4" w:space="0" w:color="C0504D"/>
      </w:pBdr>
      <w:spacing w:before="200" w:after="100"/>
      <w:contextualSpacing/>
      <w:outlineLvl w:val="2"/>
    </w:pPr>
    <w:rPr>
      <w:rFonts w:ascii="Cambria" w:eastAsia="Times New Roman" w:hAnsi="Cambria"/>
      <w:b/>
      <w:bCs/>
      <w:color w:val="943634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qFormat/>
    <w:rsid w:val="008635B3"/>
    <w:pPr>
      <w:numPr>
        <w:ilvl w:val="3"/>
        <w:numId w:val="1"/>
      </w:numPr>
      <w:pBdr>
        <w:left w:val="single" w:sz="4" w:space="2" w:color="C0504D"/>
        <w:bottom w:val="single" w:sz="4" w:space="2" w:color="C0504D"/>
      </w:pBdr>
      <w:spacing w:before="200" w:after="100"/>
      <w:contextualSpacing/>
      <w:outlineLvl w:val="3"/>
    </w:pPr>
    <w:rPr>
      <w:rFonts w:ascii="Cambria" w:eastAsia="Times New Roman" w:hAnsi="Cambria"/>
      <w:b/>
      <w:bCs/>
      <w:color w:val="943634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qFormat/>
    <w:rsid w:val="008635B3"/>
    <w:pPr>
      <w:numPr>
        <w:ilvl w:val="4"/>
        <w:numId w:val="1"/>
      </w:numPr>
      <w:pBdr>
        <w:left w:val="dotted" w:sz="4" w:space="2" w:color="C0504D"/>
        <w:bottom w:val="dotted" w:sz="4" w:space="2" w:color="C0504D"/>
      </w:pBdr>
      <w:spacing w:before="200" w:after="100"/>
      <w:contextualSpacing/>
      <w:outlineLvl w:val="4"/>
    </w:pPr>
    <w:rPr>
      <w:rFonts w:ascii="Cambria" w:eastAsia="Times New Roman" w:hAnsi="Cambria"/>
      <w:b/>
      <w:bCs/>
      <w:color w:val="943634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qFormat/>
    <w:rsid w:val="008635B3"/>
    <w:pPr>
      <w:numPr>
        <w:ilvl w:val="5"/>
        <w:numId w:val="1"/>
      </w:numPr>
      <w:pBdr>
        <w:bottom w:val="single" w:sz="4" w:space="2" w:color="E5B8B7"/>
      </w:pBdr>
      <w:spacing w:before="200" w:after="100"/>
      <w:contextualSpacing/>
      <w:outlineLvl w:val="5"/>
    </w:pPr>
    <w:rPr>
      <w:rFonts w:ascii="Cambria" w:eastAsia="Times New Roman" w:hAnsi="Cambria"/>
      <w:color w:val="943634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qFormat/>
    <w:rsid w:val="008635B3"/>
    <w:pPr>
      <w:numPr>
        <w:ilvl w:val="6"/>
        <w:numId w:val="1"/>
      </w:numPr>
      <w:pBdr>
        <w:bottom w:val="dotted" w:sz="4" w:space="2" w:color="D99594"/>
      </w:pBdr>
      <w:spacing w:before="200" w:after="100"/>
      <w:contextualSpacing/>
      <w:outlineLvl w:val="6"/>
    </w:pPr>
    <w:rPr>
      <w:rFonts w:ascii="Cambria" w:eastAsia="Times New Roman" w:hAnsi="Cambria"/>
      <w:color w:val="943634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qFormat/>
    <w:rsid w:val="008635B3"/>
    <w:pPr>
      <w:numPr>
        <w:ilvl w:val="7"/>
        <w:numId w:val="1"/>
      </w:numPr>
      <w:spacing w:before="200" w:after="100"/>
      <w:contextualSpacing/>
      <w:outlineLvl w:val="7"/>
    </w:pPr>
    <w:rPr>
      <w:rFonts w:ascii="Cambria" w:eastAsia="Times New Roman" w:hAnsi="Cambria"/>
      <w:color w:val="C0504D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qFormat/>
    <w:rsid w:val="008635B3"/>
    <w:pPr>
      <w:numPr>
        <w:ilvl w:val="8"/>
        <w:numId w:val="1"/>
      </w:numPr>
      <w:spacing w:before="200" w:after="100"/>
      <w:contextualSpacing/>
      <w:outlineLvl w:val="8"/>
    </w:pPr>
    <w:rPr>
      <w:rFonts w:ascii="Cambria" w:eastAsia="Times New Roman" w:hAnsi="Cambria"/>
      <w:color w:val="C0504D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uiPriority w:val="20"/>
    <w:qFormat/>
    <w:rsid w:val="008C030D"/>
    <w:rPr>
      <w:rFonts w:ascii="Cambria" w:eastAsia="Times New Roman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NormalWeb">
    <w:name w:val="Normal (Web)"/>
    <w:basedOn w:val="Normal"/>
    <w:uiPriority w:val="99"/>
    <w:unhideWhenUsed/>
    <w:rsid w:val="004F552E"/>
    <w:pPr>
      <w:spacing w:before="100" w:beforeAutospacing="1" w:after="100" w:afterAutospacing="1"/>
      <w:jc w:val="both"/>
    </w:pPr>
    <w:rPr>
      <w:rFonts w:ascii="Verdana" w:eastAsia="Times New Roman" w:hAnsi="Verdana"/>
      <w:color w:val="000000"/>
      <w:sz w:val="11"/>
      <w:szCs w:val="11"/>
    </w:rPr>
  </w:style>
  <w:style w:type="character" w:styleId="Lienhypertexte">
    <w:name w:val="Hyperlink"/>
    <w:basedOn w:val="Policepardfaut"/>
    <w:uiPriority w:val="99"/>
    <w:unhideWhenUsed/>
    <w:rsid w:val="004F552E"/>
    <w:rPr>
      <w:rFonts w:ascii="Verdana" w:hAnsi="Verdana" w:hint="default"/>
      <w:strike w:val="0"/>
      <w:dstrike w:val="0"/>
      <w:color w:val="2040A0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sid w:val="008635B3"/>
    <w:rPr>
      <w:rFonts w:ascii="Cambria" w:hAnsi="Cambria"/>
      <w:b/>
      <w:bCs/>
      <w:i/>
      <w:iCs/>
      <w:color w:val="622423"/>
      <w:sz w:val="22"/>
      <w:szCs w:val="22"/>
      <w:shd w:val="clear" w:color="auto" w:fill="F2DBDB"/>
      <w:lang w:eastAsia="en-US" w:bidi="en-US"/>
    </w:rPr>
  </w:style>
  <w:style w:type="paragraph" w:styleId="Titre">
    <w:name w:val="Title"/>
    <w:basedOn w:val="Normal"/>
    <w:next w:val="Normal"/>
    <w:link w:val="TitreCar"/>
    <w:uiPriority w:val="10"/>
    <w:qFormat/>
    <w:rsid w:val="008C030D"/>
    <w:pPr>
      <w:pBdr>
        <w:top w:val="single" w:sz="48" w:space="0" w:color="C0504D"/>
        <w:bottom w:val="single" w:sz="48" w:space="0" w:color="C0504D"/>
      </w:pBdr>
      <w:shd w:val="clear" w:color="auto" w:fill="C0504D"/>
      <w:jc w:val="center"/>
    </w:pPr>
    <w:rPr>
      <w:rFonts w:ascii="Cambria" w:eastAsia="Times New Roman" w:hAnsi="Cambria"/>
      <w:color w:val="FFFFFF"/>
      <w:spacing w:val="10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8C030D"/>
    <w:rPr>
      <w:rFonts w:ascii="Cambria" w:eastAsia="Times New Roman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Paragraphedeliste">
    <w:name w:val="List Paragraph"/>
    <w:basedOn w:val="Normal"/>
    <w:uiPriority w:val="34"/>
    <w:qFormat/>
    <w:rsid w:val="008C030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552E"/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552E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8635B3"/>
    <w:rPr>
      <w:rFonts w:ascii="Cambria" w:hAnsi="Cambria"/>
      <w:b/>
      <w:bCs/>
      <w:i/>
      <w:iCs/>
      <w:color w:val="943634"/>
      <w:sz w:val="22"/>
      <w:szCs w:val="22"/>
      <w:lang w:eastAsia="en-US" w:bidi="en-US"/>
    </w:rPr>
  </w:style>
  <w:style w:type="paragraph" w:customStyle="1" w:styleId="doctxtimportant">
    <w:name w:val="doc_txt_important"/>
    <w:basedOn w:val="Normal"/>
    <w:rsid w:val="0008531A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shd w:val="clear" w:color="auto" w:fill="FFFFC6"/>
      <w:spacing w:before="100" w:beforeAutospacing="1" w:after="100" w:afterAutospacing="1"/>
      <w:jc w:val="both"/>
    </w:pPr>
    <w:rPr>
      <w:rFonts w:ascii="Verdana" w:eastAsia="Times New Roman" w:hAnsi="Verdana"/>
      <w:color w:val="000000"/>
      <w:sz w:val="11"/>
      <w:szCs w:val="11"/>
    </w:rPr>
  </w:style>
  <w:style w:type="character" w:customStyle="1" w:styleId="doctxtmath1">
    <w:name w:val="doc_txt_math1"/>
    <w:basedOn w:val="Policepardfaut"/>
    <w:rsid w:val="0008531A"/>
    <w:rPr>
      <w:rFonts w:ascii="Courier" w:hAnsi="Courier" w:hint="default"/>
      <w:b/>
      <w:bCs/>
      <w:color w:val="0000A0"/>
      <w:sz w:val="11"/>
      <w:szCs w:val="11"/>
      <w:shd w:val="clear" w:color="auto" w:fill="E0E0E0"/>
    </w:rPr>
  </w:style>
  <w:style w:type="paragraph" w:styleId="En-tte">
    <w:name w:val="header"/>
    <w:basedOn w:val="Normal"/>
    <w:link w:val="En-tteCar"/>
    <w:unhideWhenUsed/>
    <w:rsid w:val="004F6D6E"/>
    <w:pPr>
      <w:tabs>
        <w:tab w:val="center" w:pos="4536"/>
        <w:tab w:val="right" w:pos="9072"/>
      </w:tabs>
    </w:pPr>
    <w:rPr>
      <w:rFonts w:ascii="Calibri" w:eastAsia="Times New Roman" w:hAnsi="Calibr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4F6D6E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4F6D6E"/>
    <w:pPr>
      <w:tabs>
        <w:tab w:val="center" w:pos="4536"/>
        <w:tab w:val="right" w:pos="9072"/>
      </w:tabs>
    </w:pPr>
    <w:rPr>
      <w:rFonts w:ascii="Calibri" w:eastAsia="Times New Roman" w:hAnsi="Calibr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4F6D6E"/>
    <w:rPr>
      <w:sz w:val="20"/>
    </w:rPr>
  </w:style>
  <w:style w:type="character" w:styleId="Textedelespacerserv">
    <w:name w:val="Placeholder Text"/>
    <w:basedOn w:val="Policepardfaut"/>
    <w:uiPriority w:val="99"/>
    <w:semiHidden/>
    <w:rsid w:val="002A7CA2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8635B3"/>
    <w:rPr>
      <w:rFonts w:ascii="Cambria" w:hAnsi="Cambria"/>
      <w:b/>
      <w:bCs/>
      <w:i/>
      <w:iCs/>
      <w:color w:val="943634"/>
      <w:sz w:val="22"/>
      <w:szCs w:val="22"/>
      <w:lang w:eastAsia="en-US" w:bidi="en-US"/>
    </w:rPr>
  </w:style>
  <w:style w:type="character" w:customStyle="1" w:styleId="Titre4Car">
    <w:name w:val="Titre 4 Car"/>
    <w:basedOn w:val="Policepardfaut"/>
    <w:link w:val="Titre4"/>
    <w:uiPriority w:val="9"/>
    <w:rsid w:val="008635B3"/>
    <w:rPr>
      <w:rFonts w:ascii="Cambria" w:hAnsi="Cambria"/>
      <w:b/>
      <w:bCs/>
      <w:i/>
      <w:iCs/>
      <w:color w:val="943634"/>
      <w:sz w:val="22"/>
      <w:szCs w:val="22"/>
      <w:lang w:eastAsia="en-US" w:bidi="en-US"/>
    </w:rPr>
  </w:style>
  <w:style w:type="character" w:customStyle="1" w:styleId="Titre5Car">
    <w:name w:val="Titre 5 Car"/>
    <w:basedOn w:val="Policepardfaut"/>
    <w:link w:val="Titre5"/>
    <w:uiPriority w:val="9"/>
    <w:rsid w:val="008635B3"/>
    <w:rPr>
      <w:rFonts w:ascii="Cambria" w:hAnsi="Cambria"/>
      <w:b/>
      <w:bCs/>
      <w:i/>
      <w:iCs/>
      <w:color w:val="943634"/>
      <w:sz w:val="22"/>
      <w:szCs w:val="22"/>
      <w:lang w:eastAsia="en-US" w:bidi="en-US"/>
    </w:rPr>
  </w:style>
  <w:style w:type="character" w:customStyle="1" w:styleId="Titre6Car">
    <w:name w:val="Titre 6 Car"/>
    <w:basedOn w:val="Policepardfaut"/>
    <w:link w:val="Titre6"/>
    <w:uiPriority w:val="9"/>
    <w:rsid w:val="008635B3"/>
    <w:rPr>
      <w:rFonts w:ascii="Cambria" w:hAnsi="Cambria"/>
      <w:i/>
      <w:iCs/>
      <w:color w:val="943634"/>
      <w:sz w:val="22"/>
      <w:szCs w:val="22"/>
      <w:lang w:eastAsia="en-US" w:bidi="en-US"/>
    </w:rPr>
  </w:style>
  <w:style w:type="character" w:customStyle="1" w:styleId="Titre7Car">
    <w:name w:val="Titre 7 Car"/>
    <w:basedOn w:val="Policepardfaut"/>
    <w:link w:val="Titre7"/>
    <w:uiPriority w:val="9"/>
    <w:rsid w:val="008635B3"/>
    <w:rPr>
      <w:rFonts w:ascii="Cambria" w:hAnsi="Cambria"/>
      <w:i/>
      <w:iCs/>
      <w:color w:val="943634"/>
      <w:sz w:val="22"/>
      <w:szCs w:val="22"/>
      <w:lang w:eastAsia="en-US" w:bidi="en-US"/>
    </w:rPr>
  </w:style>
  <w:style w:type="character" w:customStyle="1" w:styleId="Titre8Car">
    <w:name w:val="Titre 8 Car"/>
    <w:basedOn w:val="Policepardfaut"/>
    <w:link w:val="Titre8"/>
    <w:uiPriority w:val="9"/>
    <w:rsid w:val="008635B3"/>
    <w:rPr>
      <w:rFonts w:ascii="Cambria" w:hAnsi="Cambria"/>
      <w:i/>
      <w:iCs/>
      <w:color w:val="C0504D"/>
      <w:sz w:val="22"/>
      <w:szCs w:val="22"/>
      <w:lang w:eastAsia="en-US" w:bidi="en-US"/>
    </w:rPr>
  </w:style>
  <w:style w:type="character" w:customStyle="1" w:styleId="Titre9Car">
    <w:name w:val="Titre 9 Car"/>
    <w:basedOn w:val="Policepardfaut"/>
    <w:link w:val="Titre9"/>
    <w:uiPriority w:val="9"/>
    <w:rsid w:val="008635B3"/>
    <w:rPr>
      <w:rFonts w:ascii="Cambria" w:hAnsi="Cambria"/>
      <w:i/>
      <w:iCs/>
      <w:color w:val="C0504D"/>
      <w:lang w:eastAsia="en-US" w:bidi="en-US"/>
    </w:rPr>
  </w:style>
  <w:style w:type="paragraph" w:styleId="Lgende">
    <w:name w:val="caption"/>
    <w:basedOn w:val="Normal"/>
    <w:next w:val="Normal"/>
    <w:uiPriority w:val="35"/>
    <w:qFormat/>
    <w:rsid w:val="008C030D"/>
    <w:pPr>
      <w:spacing w:after="200" w:line="276" w:lineRule="auto"/>
    </w:pPr>
    <w:rPr>
      <w:rFonts w:ascii="Calibri" w:eastAsia="Times New Roman" w:hAnsi="Calibri"/>
      <w:b/>
      <w:bCs/>
      <w:color w:val="943634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030D"/>
    <w:pPr>
      <w:pBdr>
        <w:bottom w:val="dotted" w:sz="8" w:space="10" w:color="C0504D"/>
      </w:pBdr>
      <w:spacing w:before="200" w:after="900"/>
      <w:jc w:val="center"/>
    </w:pPr>
    <w:rPr>
      <w:rFonts w:ascii="Cambria" w:eastAsia="Times New Roman" w:hAnsi="Cambria"/>
      <w:color w:val="622423"/>
    </w:rPr>
  </w:style>
  <w:style w:type="character" w:customStyle="1" w:styleId="Sous-titreCar">
    <w:name w:val="Sous-titre Car"/>
    <w:basedOn w:val="Policepardfaut"/>
    <w:link w:val="Sous-titre"/>
    <w:uiPriority w:val="11"/>
    <w:rsid w:val="008C030D"/>
    <w:rPr>
      <w:rFonts w:ascii="Cambria" w:eastAsia="Times New Roman" w:hAnsi="Cambria" w:cs="Times New Roman"/>
      <w:i/>
      <w:iCs/>
      <w:color w:val="622423"/>
      <w:sz w:val="24"/>
      <w:szCs w:val="24"/>
    </w:rPr>
  </w:style>
  <w:style w:type="character" w:styleId="lev">
    <w:name w:val="Strong"/>
    <w:uiPriority w:val="22"/>
    <w:qFormat/>
    <w:rsid w:val="008C030D"/>
    <w:rPr>
      <w:b/>
      <w:bCs/>
      <w:spacing w:val="0"/>
    </w:rPr>
  </w:style>
  <w:style w:type="paragraph" w:styleId="Sansinterligne">
    <w:name w:val="No Spacing"/>
    <w:basedOn w:val="Normal"/>
    <w:link w:val="SansinterligneCar"/>
    <w:uiPriority w:val="1"/>
    <w:qFormat/>
    <w:rsid w:val="008C030D"/>
    <w:rPr>
      <w:rFonts w:ascii="Calibri" w:eastAsia="Times New Roman" w:hAnsi="Calibri"/>
      <w:sz w:val="22"/>
      <w:szCs w:val="22"/>
    </w:rPr>
  </w:style>
  <w:style w:type="paragraph" w:styleId="Citation">
    <w:name w:val="Quote"/>
    <w:basedOn w:val="Normal"/>
    <w:next w:val="Normal"/>
    <w:link w:val="CitationCar"/>
    <w:uiPriority w:val="29"/>
    <w:qFormat/>
    <w:rsid w:val="008C030D"/>
    <w:pPr>
      <w:spacing w:after="200" w:line="276" w:lineRule="auto"/>
    </w:pPr>
    <w:rPr>
      <w:rFonts w:ascii="Calibri" w:eastAsia="Times New Roman" w:hAnsi="Calibri"/>
      <w:color w:val="943634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8C030D"/>
    <w:rPr>
      <w:color w:val="943634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030D"/>
    <w:pPr>
      <w:pBdr>
        <w:top w:val="dotted" w:sz="8" w:space="10" w:color="C0504D"/>
        <w:bottom w:val="dotted" w:sz="8" w:space="10" w:color="C0504D"/>
      </w:pBdr>
      <w:spacing w:after="200" w:line="300" w:lineRule="auto"/>
      <w:ind w:left="2160" w:right="2160"/>
      <w:jc w:val="center"/>
    </w:pPr>
    <w:rPr>
      <w:rFonts w:ascii="Cambria" w:eastAsia="Times New Roman" w:hAnsi="Cambria"/>
      <w:b/>
      <w:bCs/>
      <w:color w:val="C0504D"/>
      <w:sz w:val="22"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030D"/>
    <w:rPr>
      <w:rFonts w:ascii="Cambria" w:eastAsia="Times New Roman" w:hAnsi="Cambria" w:cs="Times New Roman"/>
      <w:b/>
      <w:bCs/>
      <w:i/>
      <w:iCs/>
      <w:color w:val="C0504D"/>
      <w:sz w:val="20"/>
      <w:szCs w:val="20"/>
    </w:rPr>
  </w:style>
  <w:style w:type="character" w:styleId="Emphaseple">
    <w:name w:val="Subtle Emphasis"/>
    <w:uiPriority w:val="19"/>
    <w:qFormat/>
    <w:rsid w:val="008C030D"/>
    <w:rPr>
      <w:rFonts w:ascii="Cambria" w:eastAsia="Times New Roman" w:hAnsi="Cambria" w:cs="Times New Roman"/>
      <w:i/>
      <w:iCs/>
      <w:color w:val="C0504D"/>
    </w:rPr>
  </w:style>
  <w:style w:type="character" w:styleId="Emphaseintense">
    <w:name w:val="Intense Emphasis"/>
    <w:uiPriority w:val="21"/>
    <w:qFormat/>
    <w:rsid w:val="008C030D"/>
    <w:rPr>
      <w:rFonts w:ascii="Cambria" w:eastAsia="Times New Roman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Rfrenceple">
    <w:name w:val="Subtle Reference"/>
    <w:uiPriority w:val="31"/>
    <w:qFormat/>
    <w:rsid w:val="008C030D"/>
    <w:rPr>
      <w:i/>
      <w:iCs/>
      <w:smallCaps/>
      <w:color w:val="C0504D"/>
      <w:u w:color="C0504D"/>
    </w:rPr>
  </w:style>
  <w:style w:type="character" w:styleId="Rfrenceintense">
    <w:name w:val="Intense Reference"/>
    <w:uiPriority w:val="32"/>
    <w:qFormat/>
    <w:rsid w:val="008C030D"/>
    <w:rPr>
      <w:b/>
      <w:bCs/>
      <w:i/>
      <w:iCs/>
      <w:smallCaps/>
      <w:color w:val="C0504D"/>
      <w:u w:color="C0504D"/>
    </w:rPr>
  </w:style>
  <w:style w:type="character" w:styleId="Titredulivre">
    <w:name w:val="Book Title"/>
    <w:uiPriority w:val="33"/>
    <w:qFormat/>
    <w:rsid w:val="008C030D"/>
    <w:rPr>
      <w:rFonts w:ascii="Cambria" w:eastAsia="Times New Roman" w:hAnsi="Cambria" w:cs="Times New Roman"/>
      <w:b/>
      <w:bCs/>
      <w:i/>
      <w:iCs/>
      <w:smallCaps/>
      <w:color w:val="943634"/>
      <w:u w:val="single"/>
    </w:rPr>
  </w:style>
  <w:style w:type="paragraph" w:styleId="En-ttedetabledesmatires">
    <w:name w:val="TOC Heading"/>
    <w:basedOn w:val="Titre1"/>
    <w:next w:val="Normal"/>
    <w:uiPriority w:val="39"/>
    <w:qFormat/>
    <w:rsid w:val="008C030D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540AD4"/>
    <w:rPr>
      <w:i/>
      <w:iCs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9B5F27"/>
    <w:pPr>
      <w:spacing w:after="100" w:line="276" w:lineRule="auto"/>
    </w:pPr>
    <w:rPr>
      <w:rFonts w:ascii="Calibri" w:eastAsia="Times New Roman" w:hAnsi="Calibri"/>
      <w:sz w:val="22"/>
      <w:szCs w:val="22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9B5F27"/>
    <w:pPr>
      <w:spacing w:after="100" w:line="276" w:lineRule="auto"/>
      <w:ind w:left="200"/>
    </w:pPr>
    <w:rPr>
      <w:rFonts w:ascii="Calibri" w:eastAsia="Times New Roman" w:hAnsi="Calibri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9B5F27"/>
    <w:pPr>
      <w:spacing w:after="100" w:line="276" w:lineRule="auto"/>
      <w:ind w:left="400"/>
    </w:pPr>
    <w:rPr>
      <w:rFonts w:ascii="Calibri" w:eastAsia="Times New Roman" w:hAnsi="Calibri"/>
      <w:sz w:val="22"/>
      <w:szCs w:val="22"/>
    </w:rPr>
  </w:style>
  <w:style w:type="table" w:styleId="Grilledutableau">
    <w:name w:val="Table Grid"/>
    <w:basedOn w:val="TableauNormal"/>
    <w:rsid w:val="00704B4E"/>
    <w:pPr>
      <w:spacing w:after="200"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20">
    <w:name w:val="Titr e2"/>
    <w:basedOn w:val="Normal"/>
    <w:rsid w:val="003941A3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0E71"/>
  </w:style>
  <w:style w:type="character" w:customStyle="1" w:styleId="NotedefinCar">
    <w:name w:val="Note de fin Car"/>
    <w:basedOn w:val="Policepardfaut"/>
    <w:link w:val="Notedefin"/>
    <w:uiPriority w:val="99"/>
    <w:semiHidden/>
    <w:rsid w:val="00270E71"/>
    <w:rPr>
      <w:i/>
      <w:iCs/>
      <w:lang w:eastAsia="en-US" w:bidi="en-US"/>
    </w:rPr>
  </w:style>
  <w:style w:type="character" w:styleId="Appeldenotedefin">
    <w:name w:val="endnote reference"/>
    <w:basedOn w:val="Policepardfaut"/>
    <w:uiPriority w:val="99"/>
    <w:semiHidden/>
    <w:unhideWhenUsed/>
    <w:rsid w:val="00270E71"/>
    <w:rPr>
      <w:vertAlign w:val="superscript"/>
    </w:rPr>
  </w:style>
  <w:style w:type="paragraph" w:customStyle="1" w:styleId="Puce1">
    <w:name w:val="Puce1"/>
    <w:basedOn w:val="Normal"/>
    <w:rsid w:val="00270E71"/>
    <w:pPr>
      <w:numPr>
        <w:numId w:val="2"/>
      </w:numPr>
      <w:ind w:left="567" w:firstLine="0"/>
      <w:jc w:val="both"/>
    </w:pPr>
    <w:rPr>
      <w:rFonts w:ascii="Arial" w:eastAsia="Times New Roman" w:hAnsi="Arial"/>
      <w:sz w:val="22"/>
    </w:rPr>
  </w:style>
  <w:style w:type="character" w:customStyle="1" w:styleId="cstext">
    <w:name w:val="cstext"/>
    <w:basedOn w:val="Policepardfaut"/>
    <w:rsid w:val="001C5109"/>
  </w:style>
  <w:style w:type="paragraph" w:styleId="Corpsdetexte">
    <w:name w:val="Body Text"/>
    <w:basedOn w:val="Normal"/>
    <w:link w:val="CorpsdetexteCar"/>
    <w:rsid w:val="00AE7049"/>
    <w:pPr>
      <w:spacing w:after="120"/>
    </w:pPr>
    <w:rPr>
      <w:rFonts w:eastAsia="Times New Roman"/>
    </w:rPr>
  </w:style>
  <w:style w:type="character" w:customStyle="1" w:styleId="CorpsdetexteCar">
    <w:name w:val="Corps de texte Car"/>
    <w:basedOn w:val="Policepardfaut"/>
    <w:link w:val="Corpsdetexte"/>
    <w:rsid w:val="00AE7049"/>
    <w:rPr>
      <w:rFonts w:ascii="Times New Roman" w:hAnsi="Times New Roman"/>
      <w:sz w:val="24"/>
      <w:szCs w:val="24"/>
    </w:rPr>
  </w:style>
  <w:style w:type="character" w:styleId="Numrodepage">
    <w:name w:val="page number"/>
    <w:basedOn w:val="Policepardfaut"/>
    <w:rsid w:val="00454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6899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0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12" w:space="0" w:color="A00000"/>
            <w:right w:val="none" w:sz="0" w:space="0" w:color="auto"/>
          </w:divBdr>
        </w:div>
      </w:divsChild>
    </w:div>
    <w:div w:id="251548233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0000A8"/>
            <w:right w:val="none" w:sz="0" w:space="0" w:color="auto"/>
          </w:divBdr>
        </w:div>
      </w:divsChild>
    </w:div>
    <w:div w:id="3334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0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14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2753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3213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3675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auto"/>
            <w:right w:val="none" w:sz="0" w:space="0" w:color="auto"/>
          </w:divBdr>
        </w:div>
        <w:div w:id="4272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5203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6239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8365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11176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11585696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12" w:space="0" w:color="A00000"/>
            <w:right w:val="none" w:sz="0" w:space="0" w:color="auto"/>
          </w:divBdr>
        </w:div>
        <w:div w:id="15412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A8"/>
            <w:right w:val="none" w:sz="0" w:space="0" w:color="auto"/>
          </w:divBdr>
        </w:div>
        <w:div w:id="20629013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12" w:space="0" w:color="A00000"/>
            <w:right w:val="none" w:sz="0" w:space="0" w:color="auto"/>
          </w:divBdr>
        </w:div>
      </w:divsChild>
    </w:div>
    <w:div w:id="831606071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713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2" w:color="auto"/>
            <w:bottom w:val="single" w:sz="4" w:space="1" w:color="auto"/>
            <w:right w:val="single" w:sz="4" w:space="2" w:color="auto"/>
          </w:divBdr>
        </w:div>
        <w:div w:id="20712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0000A8"/>
            <w:right w:val="none" w:sz="0" w:space="0" w:color="auto"/>
          </w:divBdr>
        </w:div>
      </w:divsChild>
    </w:div>
    <w:div w:id="920141470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0000A8"/>
            <w:right w:val="none" w:sz="0" w:space="0" w:color="auto"/>
          </w:divBdr>
        </w:div>
      </w:divsChild>
    </w:div>
    <w:div w:id="107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743">
      <w:bodyDiv w:val="1"/>
      <w:marLeft w:val="96"/>
      <w:marRight w:val="96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3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7316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6517">
          <w:marLeft w:val="0"/>
          <w:marRight w:val="0"/>
          <w:marTop w:val="0"/>
          <w:marBottom w:val="95"/>
          <w:divBdr>
            <w:top w:val="none" w:sz="0" w:space="0" w:color="auto"/>
            <w:left w:val="none" w:sz="0" w:space="0" w:color="auto"/>
            <w:bottom w:val="single" w:sz="8" w:space="0" w:color="A00000"/>
            <w:right w:val="none" w:sz="0" w:space="0" w:color="auto"/>
          </w:divBdr>
        </w:div>
      </w:divsChild>
    </w:div>
    <w:div w:id="1568999805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auto"/>
            <w:right w:val="none" w:sz="0" w:space="0" w:color="auto"/>
          </w:divBdr>
        </w:div>
      </w:divsChild>
    </w:div>
    <w:div w:id="1712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629">
      <w:bodyDiv w:val="1"/>
      <w:marLeft w:val="95"/>
      <w:marRight w:val="95"/>
      <w:marTop w:val="95"/>
      <w:marBottom w:val="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0000A8"/>
            <w:right w:val="none" w:sz="0" w:space="0" w:color="auto"/>
          </w:divBdr>
        </w:div>
        <w:div w:id="1316448369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2" w:color="auto"/>
            <w:bottom w:val="single" w:sz="4" w:space="1" w:color="auto"/>
            <w:right w:val="single" w:sz="4" w:space="2" w:color="auto"/>
          </w:divBdr>
        </w:div>
      </w:divsChild>
    </w:div>
    <w:div w:id="19190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wy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gwy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lectronique\EIE\EIE0809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E384AC-7692-4A7C-A924-2D4B72B2F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EIE0809.dotx</Template>
  <TotalTime>93</TotalTime>
  <Pages>1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Architecture des ordinateurs</vt:lpstr>
    </vt:vector>
  </TitlesOfParts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des ordinateurs</dc:title>
  <dc:subject>S4 - UCT et périphériques</dc:subject>
  <dc:creator>bogner.yve</dc:creator>
  <dc:description>1S___</dc:description>
  <cp:lastModifiedBy>Dorian Bucchiotty</cp:lastModifiedBy>
  <cp:revision>35</cp:revision>
  <cp:lastPrinted>2009-01-07T09:13:00Z</cp:lastPrinted>
  <dcterms:created xsi:type="dcterms:W3CDTF">2018-06-11T08:31:00Z</dcterms:created>
  <dcterms:modified xsi:type="dcterms:W3CDTF">2021-09-16T12:53:00Z</dcterms:modified>
  <cp:category>S4-1  Les matériels</cp:category>
</cp:coreProperties>
</file>